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1"/>
      </w:tblGrid>
      <w:tr w:rsidR="00F739F2" w:rsidRPr="005A6DDE" w14:paraId="31CC56C9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833C0B" w:themeFill="accent2" w:themeFillShade="80"/>
          </w:tcPr>
          <w:p w14:paraId="56A3F04D" w14:textId="77777777" w:rsidR="00F739F2" w:rsidRPr="007546DD" w:rsidRDefault="00F739F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 w14:paraId="6A469B9A" w14:textId="77777777" w:rsidR="00F739F2" w:rsidRPr="007546DD" w:rsidRDefault="00F371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Data Manipulation and Analysis using the </w:t>
            </w:r>
            <w:proofErr w:type="spellStart"/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Starwars</w:t>
            </w:r>
            <w:proofErr w:type="spellEnd"/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Dataset in R</w:t>
            </w:r>
          </w:p>
        </w:tc>
      </w:tr>
      <w:tr w:rsidR="00F739F2" w:rsidRPr="005A6DDE" w14:paraId="5CC329E2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72A2FD2" w14:textId="77777777" w:rsidR="00F739F2" w:rsidRPr="005A6DDE" w:rsidRDefault="00F739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0B82054D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 xml:space="preserve">Basic Data Manipulation with Pandas: Create a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</w:rPr>
              <w:t xml:space="preserve"> with columns</w:t>
            </w:r>
          </w:p>
          <w:p w14:paraId="16121352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Name, Age, and City containing data for five individuals. Perform the</w:t>
            </w:r>
          </w:p>
          <w:p w14:paraId="4E7BFB0B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following operations: select only the Name and Age columns, filter rows</w:t>
            </w:r>
          </w:p>
          <w:p w14:paraId="055AAF10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where Age is greater than 25, add a new column Country with a default</w:t>
            </w:r>
          </w:p>
          <w:p w14:paraId="02FAB908" w14:textId="77777777" w:rsidR="0020246B" w:rsidRPr="0020246B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 xml:space="preserve">value, and sort the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</w:rPr>
              <w:t xml:space="preserve"> by Age in descending order. Finally,</w:t>
            </w:r>
          </w:p>
          <w:p w14:paraId="787933BF" w14:textId="67990E91" w:rsidR="00F739F2" w:rsidRPr="00F773F3" w:rsidRDefault="0020246B" w:rsidP="002024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</w:rPr>
              <w:t>calculate the average age of the individuals.</w:t>
            </w:r>
          </w:p>
        </w:tc>
      </w:tr>
      <w:tr w:rsidR="00246324" w:rsidRPr="005A6DDE" w14:paraId="7DFC275C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462ABAE9" w14:textId="77777777" w:rsidR="00246324" w:rsidRDefault="002463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161C41F2" w14:textId="7B593598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understand how to create a Pandas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a Python</w:t>
            </w:r>
          </w:p>
          <w:p w14:paraId="551A9FA1" w14:textId="77777777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dictionary.</w:t>
            </w:r>
          </w:p>
          <w:p w14:paraId="796ABE99" w14:textId="1B0D9C61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learn column selection techniques using Pandas.</w:t>
            </w:r>
          </w:p>
          <w:p w14:paraId="0F1EEEFE" w14:textId="14142D85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apply filtering conditions on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rows.</w:t>
            </w:r>
          </w:p>
          <w:p w14:paraId="30C3400B" w14:textId="48205885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create and populate new columns in a </w:t>
            </w:r>
            <w:proofErr w:type="spellStart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DataFrame</w:t>
            </w:r>
            <w:proofErr w:type="spellEnd"/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D7CC18F" w14:textId="080DE0B4" w:rsidR="0020246B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sort data based on column values.</w:t>
            </w:r>
          </w:p>
          <w:p w14:paraId="7051677D" w14:textId="48128CB9" w:rsidR="00246324" w:rsidRPr="0020246B" w:rsidRDefault="0020246B" w:rsidP="0020246B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2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perform basic statistical analysis using Pandas aggregate functions.</w:t>
            </w:r>
          </w:p>
        </w:tc>
      </w:tr>
      <w:tr w:rsidR="00765ABB" w:rsidRPr="005A6DDE" w14:paraId="25C8C4FE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4D7EE57D" w14:textId="77777777" w:rsidR="00765ABB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14:paraId="1836CA00" w14:textId="77777777"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14:paraId="08F01076" w14:textId="77777777"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45DC7825" w14:textId="12F5CFB0" w:rsidR="00454F14" w:rsidRPr="00765ABB" w:rsidRDefault="00454F14" w:rsidP="00B660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31"/>
              <w:gridCol w:w="1432"/>
              <w:gridCol w:w="1432"/>
            </w:tblGrid>
            <w:tr w:rsidR="00454F14" w14:paraId="4A133D00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74DE5FF3" w14:textId="41546A78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Name</w:t>
                  </w:r>
                </w:p>
              </w:tc>
              <w:tc>
                <w:tcPr>
                  <w:tcW w:w="1432" w:type="dxa"/>
                </w:tcPr>
                <w:p w14:paraId="1213DFFF" w14:textId="180AE730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Age</w:t>
                  </w:r>
                </w:p>
              </w:tc>
              <w:tc>
                <w:tcPr>
                  <w:tcW w:w="1432" w:type="dxa"/>
                </w:tcPr>
                <w:p w14:paraId="1F84F0B6" w14:textId="39D7D16E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City</w:t>
                  </w:r>
                </w:p>
              </w:tc>
            </w:tr>
            <w:tr w:rsidR="00454F14" w14:paraId="2DA574A6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4EF439CA" w14:textId="2C356F1D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Alice</w:t>
                  </w:r>
                </w:p>
              </w:tc>
              <w:tc>
                <w:tcPr>
                  <w:tcW w:w="1432" w:type="dxa"/>
                </w:tcPr>
                <w:p w14:paraId="0A59D9B2" w14:textId="119CFE59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23</w:t>
                  </w:r>
                </w:p>
              </w:tc>
              <w:tc>
                <w:tcPr>
                  <w:tcW w:w="1432" w:type="dxa"/>
                </w:tcPr>
                <w:p w14:paraId="340136F0" w14:textId="51798A34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New York</w:t>
                  </w:r>
                </w:p>
              </w:tc>
            </w:tr>
            <w:tr w:rsidR="00454F14" w14:paraId="45DFFB15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718EDD16" w14:textId="034DE83A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Bob</w:t>
                  </w:r>
                </w:p>
              </w:tc>
              <w:tc>
                <w:tcPr>
                  <w:tcW w:w="1432" w:type="dxa"/>
                </w:tcPr>
                <w:p w14:paraId="10C47C79" w14:textId="54FB53F8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30</w:t>
                  </w:r>
                </w:p>
              </w:tc>
              <w:tc>
                <w:tcPr>
                  <w:tcW w:w="1432" w:type="dxa"/>
                </w:tcPr>
                <w:p w14:paraId="5CE7DB96" w14:textId="47D62BF1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London</w:t>
                  </w:r>
                </w:p>
              </w:tc>
            </w:tr>
            <w:tr w:rsidR="00454F14" w14:paraId="665E4601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02DECA11" w14:textId="65F211D9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Charlie</w:t>
                  </w:r>
                </w:p>
              </w:tc>
              <w:tc>
                <w:tcPr>
                  <w:tcW w:w="1432" w:type="dxa"/>
                </w:tcPr>
                <w:p w14:paraId="37FAB00A" w14:textId="5A5D6E78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28</w:t>
                  </w:r>
                </w:p>
              </w:tc>
              <w:tc>
                <w:tcPr>
                  <w:tcW w:w="1432" w:type="dxa"/>
                </w:tcPr>
                <w:p w14:paraId="27403C83" w14:textId="39B71FF9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Paris</w:t>
                  </w:r>
                </w:p>
              </w:tc>
            </w:tr>
            <w:tr w:rsidR="00454F14" w14:paraId="1A8D260B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18D9E57F" w14:textId="6BD80C0B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David</w:t>
                  </w:r>
                </w:p>
              </w:tc>
              <w:tc>
                <w:tcPr>
                  <w:tcW w:w="1432" w:type="dxa"/>
                </w:tcPr>
                <w:p w14:paraId="7A45E69D" w14:textId="3B158C78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35</w:t>
                  </w:r>
                </w:p>
              </w:tc>
              <w:tc>
                <w:tcPr>
                  <w:tcW w:w="1432" w:type="dxa"/>
                </w:tcPr>
                <w:p w14:paraId="66AD1F0D" w14:textId="42C92B7F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Tokyo</w:t>
                  </w:r>
                </w:p>
              </w:tc>
            </w:tr>
            <w:tr w:rsidR="00454F14" w14:paraId="5FD61455" w14:textId="77777777" w:rsidTr="00454F14">
              <w:trPr>
                <w:trHeight w:val="317"/>
              </w:trPr>
              <w:tc>
                <w:tcPr>
                  <w:tcW w:w="1431" w:type="dxa"/>
                </w:tcPr>
                <w:p w14:paraId="0D3D55F6" w14:textId="27381212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Emma</w:t>
                  </w:r>
                </w:p>
              </w:tc>
              <w:tc>
                <w:tcPr>
                  <w:tcW w:w="1432" w:type="dxa"/>
                </w:tcPr>
                <w:p w14:paraId="05178541" w14:textId="596F8039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22</w:t>
                  </w:r>
                </w:p>
              </w:tc>
              <w:tc>
                <w:tcPr>
                  <w:tcW w:w="1432" w:type="dxa"/>
                </w:tcPr>
                <w:p w14:paraId="725FCA05" w14:textId="740D0983" w:rsidR="00454F14" w:rsidRDefault="00454F14" w:rsidP="00B660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Sydney</w:t>
                  </w:r>
                </w:p>
              </w:tc>
            </w:tr>
          </w:tbl>
          <w:p w14:paraId="7CB423A7" w14:textId="51CB8828" w:rsidR="00765ABB" w:rsidRPr="00765ABB" w:rsidRDefault="00454F14" w:rsidP="00B660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</w:tc>
      </w:tr>
      <w:tr w:rsidR="00F773F3" w:rsidRPr="005A6DDE" w14:paraId="5D7A3DB3" w14:textId="77777777" w:rsidTr="00B17ADE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14:paraId="2239F98D" w14:textId="77777777" w:rsidR="00F773F3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14:paraId="25274F52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14:paraId="701ABFFF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14:paraId="4D449737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14:paraId="5B6A034D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4" w:type="dxa"/>
            <w:gridSpan w:val="2"/>
            <w:shd w:val="clear" w:color="auto" w:fill="C45911" w:themeFill="accent2" w:themeFillShade="BF"/>
          </w:tcPr>
          <w:p w14:paraId="0D0D9783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14:paraId="19652605" w14:textId="77777777" w:rsidTr="00B17ADE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359DF650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7FF1F53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16178D5" w14:textId="091E1E1A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736580BB" w14:textId="6780D9B6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4" w:type="dxa"/>
            <w:gridSpan w:val="2"/>
            <w:shd w:val="clear" w:color="auto" w:fill="E2EFD9" w:themeFill="accent6" w:themeFillTint="33"/>
          </w:tcPr>
          <w:p w14:paraId="180881B8" w14:textId="1E17955F" w:rsidR="00F773F3" w:rsidRPr="00F371E8" w:rsidRDefault="00B66049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Creates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</w:tc>
      </w:tr>
      <w:tr w:rsidR="00F773F3" w:rsidRPr="005A6DDE" w14:paraId="53EB20D0" w14:textId="77777777" w:rsidTr="00B17ADE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58704DCE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6765B652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44104380" w14:textId="008C3BFA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3EFA6BED" w14:textId="608F4621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4" w:type="dxa"/>
            <w:gridSpan w:val="2"/>
            <w:shd w:val="clear" w:color="auto" w:fill="E2EFD9" w:themeFill="accent6" w:themeFillTint="33"/>
          </w:tcPr>
          <w:p w14:paraId="280B488D" w14:textId="78BFB726" w:rsidR="00F773F3" w:rsidRPr="00F371E8" w:rsidRDefault="00B66049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Sorts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rows</w:t>
            </w:r>
          </w:p>
        </w:tc>
      </w:tr>
      <w:tr w:rsidR="00F773F3" w:rsidRPr="005A6DDE" w14:paraId="787A001E" w14:textId="77777777" w:rsidTr="00B17ADE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7E56B25C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5F057BB7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06804E7" w14:textId="6BCE0093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mean(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6191018F" w14:textId="6B607F03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4" w:type="dxa"/>
            <w:gridSpan w:val="2"/>
            <w:shd w:val="clear" w:color="auto" w:fill="E2EFD9" w:themeFill="accent6" w:themeFillTint="33"/>
          </w:tcPr>
          <w:p w14:paraId="12F5BDAB" w14:textId="1ABC5C0D" w:rsidR="00F773F3" w:rsidRPr="00F371E8" w:rsidRDefault="00B66049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Calculates the average value</w:t>
            </w:r>
          </w:p>
        </w:tc>
      </w:tr>
      <w:tr w:rsidR="00F773F3" w:rsidRPr="005A6DDE" w14:paraId="57327218" w14:textId="77777777" w:rsidTr="00B17ADE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7B63652C" w14:textId="77777777" w:rsidR="00F773F3" w:rsidRPr="005A6DDE" w:rsidRDefault="00F773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2F2D46F1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7074C10" w14:textId="52BF47B3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6DFDEAB6" w14:textId="7D80D2B9" w:rsidR="00F773F3" w:rsidRDefault="00B66049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054" w:type="dxa"/>
            <w:gridSpan w:val="2"/>
            <w:shd w:val="clear" w:color="auto" w:fill="E2EFD9" w:themeFill="accent6" w:themeFillTint="33"/>
          </w:tcPr>
          <w:p w14:paraId="41222D58" w14:textId="6421987C" w:rsidR="00F773F3" w:rsidRPr="00F371E8" w:rsidRDefault="00B66049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Sorts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rows</w:t>
            </w:r>
          </w:p>
        </w:tc>
      </w:tr>
      <w:tr w:rsidR="00765ABB" w:rsidRPr="005A6DDE" w14:paraId="46CBD372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8C393CC" w14:textId="77777777"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14:paraId="5209AAC9" w14:textId="77777777" w:rsidR="00765ABB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14:paraId="57E9CB44" w14:textId="77777777" w:rsidR="00765ABB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14:paraId="3F27DF46" w14:textId="77777777" w:rsidR="00765ABB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14:paraId="77AD45A9" w14:textId="77777777" w:rsidR="00F729C7" w:rsidRDefault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14:paraId="4D565E4D" w14:textId="77777777" w:rsidR="00F729C7" w:rsidRDefault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14:paraId="056C9E32" w14:textId="77777777" w:rsidR="00765ABB" w:rsidRPr="005A6DDE" w:rsidRDefault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0B50CC46" w14:textId="3A3DA601" w:rsidR="00765ABB" w:rsidRPr="00161659" w:rsidRDefault="00DC10A3" w:rsidP="00F773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161659" w:rsidRPr="00161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</w:t>
            </w:r>
          </w:p>
          <w:p w14:paraId="0A05BB79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library and create a dictionary containing Name, Age and City Data</w:t>
            </w:r>
          </w:p>
          <w:p w14:paraId="257DFF05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AF6380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</w:t>
            </w:r>
          </w:p>
          <w:p w14:paraId="6C4E10A7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Convert the dictionary into a pandas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  <w:p w14:paraId="389833C7" w14:textId="77777777" w:rsidR="00161659" w:rsidRDefault="00161659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0FACC" w14:textId="16E81C44" w:rsidR="00161659" w:rsidRPr="00161659" w:rsidRDefault="00161659" w:rsidP="00F773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</w:t>
            </w:r>
          </w:p>
          <w:p w14:paraId="1559A857" w14:textId="77777777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Select only the </w:t>
            </w: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 columns from the </w:t>
            </w:r>
            <w:proofErr w:type="spellStart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4</w:t>
            </w:r>
          </w:p>
          <w:p w14:paraId="2B9BDD96" w14:textId="389B3764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Filter the </w:t>
            </w:r>
            <w:proofErr w:type="spellStart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 to display individuals whose age is greater than 25.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5EF0D01" w14:textId="77777777" w:rsid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07E04" w14:textId="35A8C089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Step 5</w:t>
            </w:r>
          </w:p>
          <w:p w14:paraId="633F0D9B" w14:textId="5ED2B2E8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Add a new column named Country and assign a default value of India.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4F9EF52" w14:textId="77777777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6</w:t>
            </w:r>
          </w:p>
          <w:p w14:paraId="035EC182" w14:textId="54265C6D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Sort the </w:t>
            </w:r>
            <w:proofErr w:type="spellStart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based on the Age column.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5324BDA" w14:textId="77777777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7</w:t>
            </w:r>
          </w:p>
          <w:p w14:paraId="5594C9CE" w14:textId="5EB49BE2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 xml:space="preserve">Calculate the average age of all individuals using the </w:t>
            </w:r>
            <w:proofErr w:type="gramStart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mean(</w:t>
            </w:r>
            <w:proofErr w:type="gramEnd"/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) function.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80EB4FC" w14:textId="77777777" w:rsidR="00DC10A3" w:rsidRPr="00DC10A3" w:rsidRDefault="00DC10A3" w:rsidP="00DC10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8</w:t>
            </w:r>
          </w:p>
          <w:p w14:paraId="32FD9F0F" w14:textId="469AC328" w:rsidR="00161659" w:rsidRPr="00161659" w:rsidRDefault="00DC10A3" w:rsidP="00DC10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0A3">
              <w:rPr>
                <w:rFonts w:ascii="Times New Roman" w:hAnsi="Times New Roman" w:cs="Times New Roman"/>
                <w:sz w:val="24"/>
                <w:szCs w:val="24"/>
              </w:rPr>
              <w:t>– Display all intermediate and final results.</w:t>
            </w:r>
          </w:p>
        </w:tc>
      </w:tr>
      <w:tr w:rsidR="00F739F2" w:rsidRPr="005A6DDE" w14:paraId="4306668E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147BA3D1" w14:textId="77777777" w:rsidR="00F739F2" w:rsidRPr="005A6DDE" w:rsidRDefault="00F739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664855E0" w14:textId="77777777" w:rsidR="00F729C7" w:rsidRDefault="00F729C7" w:rsidP="00F729C7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4ECA23CA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Load Necessary Packages</w:t>
            </w:r>
          </w:p>
          <w:p w14:paraId="3BCBDACB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import pandas as pd</w:t>
            </w:r>
          </w:p>
          <w:p w14:paraId="1695727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E560FF4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1: Create Dataset</w:t>
            </w:r>
          </w:p>
          <w:p w14:paraId="46AF0F15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dataframe1 = {</w:t>
            </w:r>
          </w:p>
          <w:p w14:paraId="44E273D1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"Name": ["Alice", "Bob", "Charlie", "David", "Emma"],</w:t>
            </w:r>
          </w:p>
          <w:p w14:paraId="3E81F4F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"Age": [23, 30, 28, 35, 22],</w:t>
            </w:r>
          </w:p>
          <w:p w14:paraId="1A9E7721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"City": ["New York", "London", "Paris", "Tokyo", "Sydney"]</w:t>
            </w:r>
          </w:p>
          <w:p w14:paraId="4C4CDB98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}</w:t>
            </w:r>
          </w:p>
          <w:p w14:paraId="3B912F4F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BD0C26A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# Step 2: Create 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DataFrame</w:t>
            </w:r>
            <w:proofErr w:type="spellEnd"/>
          </w:p>
          <w:p w14:paraId="22BF38BF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pd.DataFrame</w:t>
            </w:r>
            <w:proofErr w:type="spellEnd"/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(dataframe1)</w:t>
            </w:r>
          </w:p>
          <w:p w14:paraId="1CF0C1D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B4A2A41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"Original 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DataFrame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")</w:t>
            </w:r>
          </w:p>
          <w:p w14:paraId="4743D9D4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1108682B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0A90FE69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77CABE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3: Select Name and Age Columns</w:t>
            </w:r>
          </w:p>
          <w:p w14:paraId="04DAB74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name_age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["Name", "Age"]]</w:t>
            </w:r>
          </w:p>
          <w:p w14:paraId="55B4C3ED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2CD4559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"Name and Age")</w:t>
            </w:r>
          </w:p>
          <w:p w14:paraId="67EA3089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name_age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1E54E35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39A360B2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BC15472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4: Filter Rows where Age &gt; 25</w:t>
            </w:r>
          </w:p>
          <w:p w14:paraId="52D173B4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filtered_df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["Age"] &gt; 25]</w:t>
            </w:r>
          </w:p>
          <w:p w14:paraId="48509582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684834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"Age &gt; 25")</w:t>
            </w:r>
          </w:p>
          <w:p w14:paraId="34AC2516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filtered_df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4B1799FA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637AF59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716D869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368EFC9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24088AB9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0877559C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E6FEF43" w14:textId="77777777" w:rsid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F2D9A84" w14:textId="651C016F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lastRenderedPageBreak/>
              <w:t># Step 5: Add Country Column</w:t>
            </w:r>
          </w:p>
          <w:p w14:paraId="138DBE48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["Country"] = "India"</w:t>
            </w:r>
          </w:p>
          <w:p w14:paraId="3FC97B3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2F89BE02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"Country Added")</w:t>
            </w:r>
          </w:p>
          <w:p w14:paraId="524B2D50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2916470E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56B0BAA1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4F48475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6: Sort by Age in Descending Order</w:t>
            </w:r>
          </w:p>
          <w:p w14:paraId="438A71C4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sorted_df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df.sort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_</w:t>
            </w: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values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by="Age", ascending=False)</w:t>
            </w:r>
          </w:p>
          <w:p w14:paraId="313B504F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B84B3F3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"Sorted Data")</w:t>
            </w:r>
          </w:p>
          <w:p w14:paraId="3CF85588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sorted_df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1DF61D99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05DA2C3C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DDFAF5F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# Step 7: Calculate Mean Age</w:t>
            </w:r>
          </w:p>
          <w:p w14:paraId="2957A47B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mean_df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["Age"</w:t>
            </w: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].mean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()</w:t>
            </w:r>
          </w:p>
          <w:p w14:paraId="224DDBC7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FF513A6" w14:textId="77777777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gram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gram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"Mean Age")</w:t>
            </w:r>
          </w:p>
          <w:p w14:paraId="07C9CA32" w14:textId="17FF7D2E" w:rsidR="00DC10A3" w:rsidRPr="00DC10A3" w:rsidRDefault="00DC10A3" w:rsidP="00DC10A3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print(</w:t>
            </w:r>
            <w:proofErr w:type="spellStart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mean_df</w:t>
            </w:r>
            <w:proofErr w:type="spellEnd"/>
            <w:r w:rsidRPr="00DC10A3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  <w:p w14:paraId="00136120" w14:textId="77777777" w:rsidR="00F729C7" w:rsidRPr="00F729C7" w:rsidRDefault="00F729C7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1A793" w14:textId="77777777" w:rsidR="00F729C7" w:rsidRPr="005A6DDE" w:rsidRDefault="00F729C7" w:rsidP="00CE32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14:paraId="43F8E800" w14:textId="77777777" w:rsidTr="00B17ADE">
        <w:trPr>
          <w:gridAfter w:val="1"/>
          <w:wAfter w:w="51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679926E6" w14:textId="77777777" w:rsidR="00F739F2" w:rsidRDefault="00F739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Output Snapshots</w:t>
            </w:r>
          </w:p>
          <w:p w14:paraId="797640F5" w14:textId="77777777"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14:paraId="48A6FD6D" w14:textId="77777777"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29836636" w14:textId="4990FDC9" w:rsidR="0016722F" w:rsidRPr="0016722F" w:rsidRDefault="00A9258E" w:rsidP="0016722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5188A4E" wp14:editId="5B4C60FB">
                  <wp:simplePos x="0" y="0"/>
                  <wp:positionH relativeFrom="column">
                    <wp:posOffset>22793</wp:posOffset>
                  </wp:positionH>
                  <wp:positionV relativeFrom="paragraph">
                    <wp:posOffset>88298</wp:posOffset>
                  </wp:positionV>
                  <wp:extent cx="1671586" cy="835793"/>
                  <wp:effectExtent l="0" t="0" r="5080" b="2540"/>
                  <wp:wrapSquare wrapText="bothSides"/>
                  <wp:docPr id="1312357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35750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586" cy="835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81B4A5" wp14:editId="70C981A2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918845</wp:posOffset>
                      </wp:positionV>
                      <wp:extent cx="1671955" cy="152400"/>
                      <wp:effectExtent l="0" t="0" r="4445" b="0"/>
                      <wp:wrapSquare wrapText="bothSides"/>
                      <wp:docPr id="41755579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955" cy="1524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FD5F4B" w14:textId="661D375B" w:rsidR="002F14F4" w:rsidRPr="00A9258E" w:rsidRDefault="002F14F4" w:rsidP="002F14F4">
                                  <w:pPr>
                                    <w:pStyle w:val="Caption"/>
                                    <w:jc w:val="center"/>
                                    <w:rPr>
                                      <w:rFonts w:ascii="Times New Roman" w:hAnsi="Times New Roman" w:cs="Times New Roman"/>
                                      <w:noProof/>
                                      <w:sz w:val="22"/>
                                      <w:szCs w:val="22"/>
                                    </w:rPr>
                                  </w:pP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t xml:space="preserve">Figure </w:t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fldChar w:fldCharType="begin"/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instrText xml:space="preserve"> SEQ Figure \* ARABIC </w:instrText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fldChar w:fldCharType="separate"/>
                                  </w:r>
                                  <w:r w:rsidR="00F44052">
                                    <w:rPr>
                                      <w:rFonts w:ascii="Times New Roman" w:hAnsi="Times New Roman" w:cs="Times New Roman"/>
                                      <w:noProof/>
                                    </w:rPr>
                                    <w:t>1</w:t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  <w:noProof/>
                                    </w:rPr>
                                    <w:fldChar w:fldCharType="end"/>
                                  </w:r>
                                  <w:r w:rsidR="00A9258E" w:rsidRPr="00A9258E">
                                    <w:rPr>
                                      <w:rFonts w:ascii="Times New Roman" w:hAnsi="Times New Roman" w:cs="Times New Roman"/>
                                      <w:noProof/>
                                    </w:rPr>
                                    <w:t>.1</w:t>
                                  </w:r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Original </w:t>
                                  </w:r>
                                  <w:proofErr w:type="spellStart"/>
                                  <w:r w:rsidRPr="00A9258E">
                                    <w:rPr>
                                      <w:rFonts w:ascii="Times New Roman" w:hAnsi="Times New Roman" w:cs="Times New Roman"/>
                                    </w:rPr>
                                    <w:t>Dataframe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81B4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.7pt;margin-top:72.35pt;width:131.6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" stroked="f">
                      <v:textbox inset="0,0,0,0">
                        <w:txbxContent>
                          <w:p w14:paraId="53FD5F4B" w14:textId="661D375B" w:rsidR="002F14F4" w:rsidRPr="00A9258E" w:rsidRDefault="002F14F4" w:rsidP="002F14F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F44052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 w:rsidRPr="00A9258E">
                              <w:rPr>
                                <w:rFonts w:ascii="Times New Roman" w:hAnsi="Times New Roman" w:cs="Times New Roman"/>
                                <w:noProof/>
                              </w:rPr>
                              <w:fldChar w:fldCharType="end"/>
                            </w:r>
                            <w:r w:rsidR="00A9258E" w:rsidRPr="00A9258E">
                              <w:rPr>
                                <w:rFonts w:ascii="Times New Roman" w:hAnsi="Times New Roman" w:cs="Times New Roman"/>
                                <w:noProof/>
                              </w:rPr>
                              <w:t>.1</w:t>
                            </w:r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t xml:space="preserve"> Original </w:t>
                            </w:r>
                            <w:proofErr w:type="spellStart"/>
                            <w:r w:rsidRPr="00A9258E">
                              <w:rPr>
                                <w:rFonts w:ascii="Times New Roman" w:hAnsi="Times New Roman" w:cs="Times New Roman"/>
                              </w:rPr>
                              <w:t>Dataframe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6722F" w:rsidRPr="0016722F">
              <w:rPr>
                <w:rFonts w:ascii="Times New Roman" w:hAnsi="Times New Roman" w:cs="Times New Roman"/>
              </w:rPr>
              <w:t xml:space="preserve">Figure 1.1 displays the original </w:t>
            </w:r>
            <w:proofErr w:type="spellStart"/>
            <w:r w:rsidR="0016722F" w:rsidRPr="0016722F">
              <w:rPr>
                <w:rFonts w:ascii="Times New Roman" w:hAnsi="Times New Roman" w:cs="Times New Roman"/>
              </w:rPr>
              <w:t>DataFrame</w:t>
            </w:r>
            <w:proofErr w:type="spellEnd"/>
            <w:r w:rsidR="0016722F" w:rsidRPr="0016722F">
              <w:rPr>
                <w:rFonts w:ascii="Times New Roman" w:hAnsi="Times New Roman" w:cs="Times New Roman"/>
              </w:rPr>
              <w:t xml:space="preserve"> created from a Python dictionary containing information about five individuals. The </w:t>
            </w:r>
            <w:proofErr w:type="spellStart"/>
            <w:r w:rsidR="0016722F" w:rsidRPr="0016722F">
              <w:rPr>
                <w:rFonts w:ascii="Times New Roman" w:hAnsi="Times New Roman" w:cs="Times New Roman"/>
              </w:rPr>
              <w:t>DataFrame</w:t>
            </w:r>
            <w:proofErr w:type="spellEnd"/>
            <w:r w:rsidR="0016722F" w:rsidRPr="0016722F">
              <w:rPr>
                <w:rFonts w:ascii="Times New Roman" w:hAnsi="Times New Roman" w:cs="Times New Roman"/>
              </w:rPr>
              <w:t xml:space="preserve"> consists of three columns: Name, Age, and City, where each row represents a different individual and their corresponding details. The </w:t>
            </w:r>
            <w:proofErr w:type="spellStart"/>
            <w:proofErr w:type="gramStart"/>
            <w:r w:rsidR="0016722F" w:rsidRPr="0016722F">
              <w:rPr>
                <w:rFonts w:ascii="Times New Roman" w:hAnsi="Times New Roman" w:cs="Times New Roman"/>
              </w:rPr>
              <w:t>pd.DataFrame</w:t>
            </w:r>
            <w:proofErr w:type="spellEnd"/>
            <w:proofErr w:type="gramEnd"/>
            <w:r w:rsidR="0016722F" w:rsidRPr="0016722F">
              <w:rPr>
                <w:rFonts w:ascii="Times New Roman" w:hAnsi="Times New Roman" w:cs="Times New Roman"/>
              </w:rPr>
              <w:t xml:space="preserve">() function converts the dictionary data into a structured tabular format, making it easier to store, view, and manipulate data using Pandas. This </w:t>
            </w:r>
            <w:proofErr w:type="spellStart"/>
            <w:r w:rsidR="0016722F" w:rsidRPr="0016722F">
              <w:rPr>
                <w:rFonts w:ascii="Times New Roman" w:hAnsi="Times New Roman" w:cs="Times New Roman"/>
              </w:rPr>
              <w:t>DataFrame</w:t>
            </w:r>
            <w:proofErr w:type="spellEnd"/>
            <w:r w:rsidR="0016722F" w:rsidRPr="0016722F">
              <w:rPr>
                <w:rFonts w:ascii="Times New Roman" w:hAnsi="Times New Roman" w:cs="Times New Roman"/>
              </w:rPr>
              <w:t xml:space="preserve"> serves as the</w:t>
            </w:r>
          </w:p>
          <w:p w14:paraId="30F4FE42" w14:textId="77777777" w:rsidR="0016722F" w:rsidRPr="0016722F" w:rsidRDefault="0016722F" w:rsidP="0016722F">
            <w:pPr>
              <w:rPr>
                <w:rFonts w:ascii="Times New Roman" w:hAnsi="Times New Roman" w:cs="Times New Roman"/>
              </w:rPr>
            </w:pPr>
            <w:r w:rsidRPr="0016722F">
              <w:rPr>
                <w:rFonts w:ascii="Times New Roman" w:hAnsi="Times New Roman" w:cs="Times New Roman"/>
              </w:rPr>
              <w:t>starting dataset for all subsequent operations such as column selection,</w:t>
            </w:r>
          </w:p>
          <w:p w14:paraId="41CAFF3F" w14:textId="77777777" w:rsidR="0016722F" w:rsidRPr="0016722F" w:rsidRDefault="0016722F" w:rsidP="0016722F">
            <w:pPr>
              <w:rPr>
                <w:rFonts w:ascii="Times New Roman" w:hAnsi="Times New Roman" w:cs="Times New Roman"/>
              </w:rPr>
            </w:pPr>
            <w:r w:rsidRPr="0016722F">
              <w:rPr>
                <w:rFonts w:ascii="Times New Roman" w:hAnsi="Times New Roman" w:cs="Times New Roman"/>
              </w:rPr>
              <w:t>filtering, adding new columns, sorting, and calculating statistical</w:t>
            </w:r>
          </w:p>
          <w:p w14:paraId="53FFA251" w14:textId="0EAC8C9E" w:rsidR="00A9258E" w:rsidRDefault="0016722F" w:rsidP="00A9258E">
            <w:r w:rsidRPr="0016722F">
              <w:rPr>
                <w:rFonts w:ascii="Times New Roman" w:hAnsi="Times New Roman" w:cs="Times New Roman"/>
              </w:rPr>
              <w:t>measures</w:t>
            </w:r>
            <w:r>
              <w:t>.</w:t>
            </w:r>
            <w:r w:rsidR="00A9258E" w:rsidRPr="0016722F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0800531" wp14:editId="2AD3DD0D">
                  <wp:simplePos x="0" y="0"/>
                  <wp:positionH relativeFrom="column">
                    <wp:posOffset>2661285</wp:posOffset>
                  </wp:positionH>
                  <wp:positionV relativeFrom="paragraph">
                    <wp:posOffset>74295</wp:posOffset>
                  </wp:positionV>
                  <wp:extent cx="1849120" cy="1229360"/>
                  <wp:effectExtent l="0" t="0" r="0" b="8890"/>
                  <wp:wrapSquare wrapText="bothSides"/>
                  <wp:docPr id="1464182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18283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893DD2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10422A" wp14:editId="32C4DB8E">
                      <wp:simplePos x="0" y="0"/>
                      <wp:positionH relativeFrom="column">
                        <wp:posOffset>2661285</wp:posOffset>
                      </wp:positionH>
                      <wp:positionV relativeFrom="paragraph">
                        <wp:posOffset>1127726</wp:posOffset>
                      </wp:positionV>
                      <wp:extent cx="1849120" cy="272415"/>
                      <wp:effectExtent l="0" t="0" r="0" b="0"/>
                      <wp:wrapSquare wrapText="bothSides"/>
                      <wp:docPr id="47452410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9120" cy="27241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BAE8F3" w14:textId="62AFD907" w:rsidR="00A9258E" w:rsidRPr="00DE0D66" w:rsidRDefault="00A9258E" w:rsidP="00A9258E">
                                  <w:pPr>
                                    <w:pStyle w:val="Caption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>Figure 1.2 Selected Name and Age Columns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0422A" id="_x0000_s1027" type="#_x0000_t202" style="position:absolute;margin-left:209.55pt;margin-top:88.8pt;width:145.6pt;height:21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" stroked="f">
                      <v:textbox inset="0,0,0,0">
                        <w:txbxContent>
                          <w:p w14:paraId="2FBAE8F3" w14:textId="62AFD907" w:rsidR="00A9258E" w:rsidRPr="00DE0D66" w:rsidRDefault="00A9258E" w:rsidP="00A9258E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t>Figure 1.2 Selected Name and Age Columns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9258E">
              <w:rPr>
                <w:rFonts w:ascii="Times New Roman" w:hAnsi="Times New Roman" w:cs="Times New Roman"/>
              </w:rPr>
              <w:t xml:space="preserve">Figure 1.2 shows the </w:t>
            </w:r>
            <w:proofErr w:type="spellStart"/>
            <w:r w:rsidRPr="00A9258E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258E">
              <w:rPr>
                <w:rFonts w:ascii="Times New Roman" w:hAnsi="Times New Roman" w:cs="Times New Roman"/>
              </w:rPr>
              <w:t xml:space="preserve"> after</w:t>
            </w:r>
            <w:r w:rsidRPr="00A9258E">
              <w:rPr>
                <w:rFonts w:ascii="Times New Roman" w:hAnsi="Times New Roman" w:cs="Times New Roman"/>
              </w:rPr>
              <w:t xml:space="preserve"> </w:t>
            </w:r>
            <w:r w:rsidRPr="00A9258E">
              <w:rPr>
                <w:rFonts w:ascii="Times New Roman" w:hAnsi="Times New Roman" w:cs="Times New Roman"/>
              </w:rPr>
              <w:t>selecting only the Name and Age columns</w:t>
            </w:r>
            <w:r w:rsidRPr="00A9258E">
              <w:rPr>
                <w:rFonts w:ascii="Times New Roman" w:hAnsi="Times New Roman" w:cs="Times New Roman"/>
              </w:rPr>
              <w:t xml:space="preserve"> </w:t>
            </w:r>
            <w:r w:rsidRPr="00A9258E">
              <w:rPr>
                <w:rFonts w:ascii="Times New Roman" w:hAnsi="Times New Roman" w:cs="Times New Roman"/>
              </w:rPr>
              <w:t xml:space="preserve">from the original dataset using </w:t>
            </w:r>
            <w:proofErr w:type="gramStart"/>
            <w:r w:rsidRPr="00A9258E">
              <w:rPr>
                <w:rFonts w:ascii="Times New Roman" w:hAnsi="Times New Roman" w:cs="Times New Roman"/>
              </w:rPr>
              <w:t>Pandas</w:t>
            </w:r>
            <w:proofErr w:type="gramEnd"/>
            <w:r w:rsidRPr="00A9258E">
              <w:rPr>
                <w:rFonts w:ascii="Times New Roman" w:hAnsi="Times New Roman" w:cs="Times New Roman"/>
              </w:rPr>
              <w:t xml:space="preserve"> column</w:t>
            </w:r>
            <w:r w:rsidRPr="00A9258E">
              <w:rPr>
                <w:rFonts w:ascii="Times New Roman" w:hAnsi="Times New Roman" w:cs="Times New Roman"/>
              </w:rPr>
              <w:t xml:space="preserve"> </w:t>
            </w:r>
            <w:r w:rsidRPr="00A9258E">
              <w:rPr>
                <w:rFonts w:ascii="Times New Roman" w:hAnsi="Times New Roman" w:cs="Times New Roman"/>
              </w:rPr>
              <w:t>indexing. This operation extracts the required</w:t>
            </w:r>
            <w:r w:rsidRPr="00A9258E">
              <w:rPr>
                <w:rFonts w:ascii="Times New Roman" w:hAnsi="Times New Roman" w:cs="Times New Roman"/>
              </w:rPr>
              <w:t xml:space="preserve"> </w:t>
            </w:r>
            <w:r w:rsidRPr="00A9258E">
              <w:rPr>
                <w:rFonts w:ascii="Times New Roman" w:hAnsi="Times New Roman" w:cs="Times New Roman"/>
              </w:rPr>
              <w:t xml:space="preserve">columns and creates a new </w:t>
            </w:r>
            <w:proofErr w:type="spellStart"/>
            <w:r w:rsidRPr="00A9258E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258E">
              <w:rPr>
                <w:rFonts w:ascii="Times New Roman" w:hAnsi="Times New Roman" w:cs="Times New Roman"/>
              </w:rPr>
              <w:t xml:space="preserve"> named</w:t>
            </w:r>
            <w:r w:rsidRPr="00A92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258E">
              <w:rPr>
                <w:rFonts w:ascii="Times New Roman" w:hAnsi="Times New Roman" w:cs="Times New Roman"/>
              </w:rPr>
              <w:t>name_age</w:t>
            </w:r>
            <w:proofErr w:type="spellEnd"/>
            <w:r w:rsidRPr="00A9258E">
              <w:rPr>
                <w:rFonts w:ascii="Times New Roman" w:hAnsi="Times New Roman" w:cs="Times New Roman"/>
              </w:rPr>
              <w:t>, removing the City column from</w:t>
            </w:r>
            <w:r w:rsidRPr="00A9258E">
              <w:rPr>
                <w:rFonts w:ascii="Times New Roman" w:hAnsi="Times New Roman" w:cs="Times New Roman"/>
              </w:rPr>
              <w:t xml:space="preserve"> </w:t>
            </w:r>
            <w:r w:rsidRPr="00A9258E">
              <w:rPr>
                <w:rFonts w:ascii="Times New Roman" w:hAnsi="Times New Roman" w:cs="Times New Roman"/>
              </w:rPr>
              <w:t>the view. Such column selection helps focus</w:t>
            </w:r>
            <w:r w:rsidRPr="00A9258E">
              <w:rPr>
                <w:rFonts w:ascii="Times New Roman" w:hAnsi="Times New Roman" w:cs="Times New Roman"/>
              </w:rPr>
              <w:t xml:space="preserve"> </w:t>
            </w:r>
            <w:r w:rsidRPr="00A9258E">
              <w:rPr>
                <w:rFonts w:ascii="Times New Roman" w:hAnsi="Times New Roman" w:cs="Times New Roman"/>
              </w:rPr>
              <w:t>on relevant attributes for analysis and reduces</w:t>
            </w:r>
            <w:r w:rsidRPr="00A9258E">
              <w:rPr>
                <w:rFonts w:ascii="Times New Roman" w:hAnsi="Times New Roman" w:cs="Times New Roman"/>
              </w:rPr>
              <w:t xml:space="preserve"> </w:t>
            </w:r>
            <w:r w:rsidRPr="00A9258E">
              <w:rPr>
                <w:rFonts w:ascii="Times New Roman" w:hAnsi="Times New Roman" w:cs="Times New Roman"/>
              </w:rPr>
              <w:t>unnecessary data processing.</w:t>
            </w:r>
          </w:p>
          <w:p w14:paraId="56DB5E6B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368658A1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1C67A30F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17AA3EF8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68E090D2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2622E22C" w14:textId="77777777" w:rsidR="00A9258E" w:rsidRDefault="00A9258E" w:rsidP="00A9258E">
            <w:pPr>
              <w:rPr>
                <w:rFonts w:ascii="Times New Roman" w:hAnsi="Times New Roman" w:cs="Times New Roman"/>
              </w:rPr>
            </w:pPr>
          </w:p>
          <w:p w14:paraId="7F3BAC14" w14:textId="60971423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r w:rsidRPr="00A9258E">
              <w:rPr>
                <w:rFonts w:ascii="Times New Roman" w:hAnsi="Times New Roman" w:cs="Times New Roman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68223201" wp14:editId="5DB5115B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50800</wp:posOffset>
                  </wp:positionV>
                  <wp:extent cx="2148840" cy="946150"/>
                  <wp:effectExtent l="0" t="0" r="3810" b="6350"/>
                  <wp:wrapSquare wrapText="bothSides"/>
                  <wp:docPr id="1513127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2731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9258E">
              <w:rPr>
                <w:rFonts w:ascii="Times New Roman" w:hAnsi="Times New Roman" w:cs="Times New Roman"/>
              </w:rPr>
              <w:t>Figure 1.3 presents the filtered</w:t>
            </w:r>
          </w:p>
          <w:p w14:paraId="2F45654A" w14:textId="53343142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proofErr w:type="spellStart"/>
            <w:r w:rsidRPr="00A9258E">
              <w:rPr>
                <w:rFonts w:ascii="Times New Roman" w:hAnsi="Times New Roman" w:cs="Times New Roman"/>
              </w:rPr>
              <w:t>DataFrame</w:t>
            </w:r>
            <w:proofErr w:type="spellEnd"/>
            <w:r w:rsidRPr="00A9258E">
              <w:rPr>
                <w:rFonts w:ascii="Times New Roman" w:hAnsi="Times New Roman" w:cs="Times New Roman"/>
              </w:rPr>
              <w:t xml:space="preserve"> containing only those</w:t>
            </w:r>
          </w:p>
          <w:p w14:paraId="144BA2A0" w14:textId="07B3549B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r w:rsidRPr="00A9258E">
              <w:rPr>
                <w:rFonts w:ascii="Times New Roman" w:hAnsi="Times New Roman" w:cs="Times New Roman"/>
              </w:rPr>
              <w:t>individuals whose Age is greater</w:t>
            </w:r>
          </w:p>
          <w:p w14:paraId="34AA8654" w14:textId="34B9DE42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r w:rsidRPr="00A9258E">
              <w:rPr>
                <w:rFonts w:ascii="Times New Roman" w:hAnsi="Times New Roman" w:cs="Times New Roman"/>
              </w:rPr>
              <w:t>than 25. This filtering operation is</w:t>
            </w:r>
          </w:p>
          <w:p w14:paraId="0CF012D2" w14:textId="20A09324" w:rsidR="00A9258E" w:rsidRPr="00A9258E" w:rsidRDefault="00A9258E" w:rsidP="00A9258E">
            <w:pPr>
              <w:rPr>
                <w:rFonts w:ascii="Times New Roman" w:hAnsi="Times New Roman" w:cs="Times New Roman"/>
              </w:rPr>
            </w:pPr>
            <w:r w:rsidRPr="00A9258E">
              <w:rPr>
                <w:rFonts w:ascii="Times New Roman" w:hAnsi="Times New Roman" w:cs="Times New Roman"/>
              </w:rPr>
              <w:t>performed using a conditional</w:t>
            </w:r>
          </w:p>
          <w:p w14:paraId="46567887" w14:textId="4B398BB1" w:rsidR="00A9258E" w:rsidRDefault="00B41291" w:rsidP="00A9258E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3E10C9" wp14:editId="02CFBD40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208280</wp:posOffset>
                      </wp:positionV>
                      <wp:extent cx="2148840" cy="635"/>
                      <wp:effectExtent l="0" t="0" r="0" b="0"/>
                      <wp:wrapSquare wrapText="bothSides"/>
                      <wp:docPr id="206410690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884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BE13C7" w14:textId="534627BA" w:rsidR="00A9258E" w:rsidRPr="00B41291" w:rsidRDefault="00A9258E" w:rsidP="00B41291">
                                  <w:pPr>
                                    <w:pStyle w:val="Caption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B41291">
                                    <w:rPr>
                                      <w:rFonts w:ascii="Times New Roman" w:hAnsi="Times New Roman" w:cs="Times New Roman"/>
                                    </w:rPr>
                                    <w:t xml:space="preserve">Figure </w:t>
                                  </w:r>
                                  <w:r w:rsidR="00B41291" w:rsidRPr="00B41291">
                                    <w:rPr>
                                      <w:rFonts w:ascii="Times New Roman" w:hAnsi="Times New Roman" w:cs="Times New Roman"/>
                                    </w:rPr>
                                    <w:t>1.3: Filtered Data (Age &gt; 25)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3E10C9" id="_x0000_s1028" type="#_x0000_t202" style="position:absolute;margin-left:-1.6pt;margin-top:16.4pt;width:169.2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" stroked="f">
                      <v:textbox style="mso-fit-shape-to-text:t" inset="0,0,0,0">
                        <w:txbxContent>
                          <w:p w14:paraId="3FBE13C7" w14:textId="534627BA" w:rsidR="00A9258E" w:rsidRPr="00B41291" w:rsidRDefault="00A9258E" w:rsidP="00B4129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41291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="00B41291" w:rsidRPr="00B41291">
                              <w:rPr>
                                <w:rFonts w:ascii="Times New Roman" w:hAnsi="Times New Roman" w:cs="Times New Roman"/>
                              </w:rPr>
                              <w:t>1.3: Filtered Data (Age &gt; 25)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9258E" w:rsidRPr="00A9258E">
              <w:rPr>
                <w:rFonts w:ascii="Times New Roman" w:hAnsi="Times New Roman" w:cs="Times New Roman"/>
              </w:rPr>
              <w:t>expression in Pandas, where the Age</w:t>
            </w:r>
            <w:r w:rsidR="00A9258E">
              <w:rPr>
                <w:rFonts w:ascii="Times New Roman" w:hAnsi="Times New Roman" w:cs="Times New Roman"/>
              </w:rPr>
              <w:t xml:space="preserve"> </w:t>
            </w:r>
            <w:r w:rsidR="00A9258E" w:rsidRPr="00A9258E">
              <w:rPr>
                <w:rFonts w:ascii="Times New Roman" w:hAnsi="Times New Roman" w:cs="Times New Roman"/>
              </w:rPr>
              <w:t>column is checked against the</w:t>
            </w:r>
            <w:r w:rsidR="00A9258E">
              <w:rPr>
                <w:rFonts w:ascii="Times New Roman" w:hAnsi="Times New Roman" w:cs="Times New Roman"/>
              </w:rPr>
              <w:t xml:space="preserve"> </w:t>
            </w:r>
            <w:r w:rsidR="00A9258E" w:rsidRPr="00A9258E">
              <w:rPr>
                <w:rFonts w:ascii="Times New Roman" w:hAnsi="Times New Roman" w:cs="Times New Roman"/>
              </w:rPr>
              <w:t>condition Age &gt; 25. As a result, only the rows satisfying the condition are</w:t>
            </w:r>
            <w:r w:rsidR="00A9258E">
              <w:rPr>
                <w:rFonts w:ascii="Times New Roman" w:hAnsi="Times New Roman" w:cs="Times New Roman"/>
              </w:rPr>
              <w:t xml:space="preserve"> </w:t>
            </w:r>
            <w:r w:rsidR="00A9258E" w:rsidRPr="00A9258E">
              <w:rPr>
                <w:rFonts w:ascii="Times New Roman" w:hAnsi="Times New Roman" w:cs="Times New Roman"/>
              </w:rPr>
              <w:t xml:space="preserve">retained in the new </w:t>
            </w:r>
            <w:proofErr w:type="spellStart"/>
            <w:r w:rsidR="00A9258E" w:rsidRPr="00A9258E">
              <w:rPr>
                <w:rFonts w:ascii="Times New Roman" w:hAnsi="Times New Roman" w:cs="Times New Roman"/>
              </w:rPr>
              <w:t>DataFrame</w:t>
            </w:r>
            <w:proofErr w:type="spellEnd"/>
            <w:r w:rsidR="00A9258E" w:rsidRPr="00A92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258E" w:rsidRPr="00A9258E">
              <w:rPr>
                <w:rFonts w:ascii="Times New Roman" w:hAnsi="Times New Roman" w:cs="Times New Roman"/>
              </w:rPr>
              <w:t>filtered_df</w:t>
            </w:r>
            <w:proofErr w:type="spellEnd"/>
            <w:r w:rsidR="00A9258E" w:rsidRPr="00A9258E">
              <w:rPr>
                <w:rFonts w:ascii="Times New Roman" w:hAnsi="Times New Roman" w:cs="Times New Roman"/>
              </w:rPr>
              <w:t>.</w:t>
            </w:r>
          </w:p>
          <w:p w14:paraId="001A0CDC" w14:textId="77777777" w:rsidR="00B41291" w:rsidRPr="00B41291" w:rsidRDefault="00B41291" w:rsidP="00B41291">
            <w:pPr>
              <w:rPr>
                <w:rFonts w:ascii="Times New Roman" w:hAnsi="Times New Roman" w:cs="Times New Roman"/>
              </w:rPr>
            </w:pPr>
            <w:r w:rsidRPr="00B41291">
              <w:rPr>
                <w:rFonts w:ascii="Times New Roman" w:hAnsi="Times New Roman" w:cs="Times New Roman"/>
              </w:rPr>
              <w:t>Figure 1.3 operation demonstrates how Pandas can be used to extract</w:t>
            </w:r>
          </w:p>
          <w:p w14:paraId="026BFA97" w14:textId="77777777" w:rsidR="00B41291" w:rsidRPr="00B41291" w:rsidRDefault="00B41291" w:rsidP="00B41291">
            <w:pPr>
              <w:rPr>
                <w:rFonts w:ascii="Times New Roman" w:hAnsi="Times New Roman" w:cs="Times New Roman"/>
              </w:rPr>
            </w:pPr>
            <w:r w:rsidRPr="00B41291">
              <w:rPr>
                <w:rFonts w:ascii="Times New Roman" w:hAnsi="Times New Roman" w:cs="Times New Roman"/>
              </w:rPr>
              <w:t>specific records based on user-defined criteria, which is a common</w:t>
            </w:r>
          </w:p>
          <w:p w14:paraId="1F79F0CB" w14:textId="03791BD9" w:rsidR="00B41291" w:rsidRDefault="00B41291" w:rsidP="00B41291">
            <w:pPr>
              <w:rPr>
                <w:rFonts w:ascii="Times New Roman" w:hAnsi="Times New Roman" w:cs="Times New Roman"/>
              </w:rPr>
            </w:pPr>
            <w:r w:rsidRPr="00B41291">
              <w:rPr>
                <w:rFonts w:ascii="Times New Roman" w:hAnsi="Times New Roman" w:cs="Times New Roman"/>
              </w:rPr>
              <w:t>requirement in data analysis and data preprocessing tasks.</w:t>
            </w:r>
          </w:p>
          <w:p w14:paraId="7750F21C" w14:textId="62FD89D4" w:rsidR="00B41291" w:rsidRDefault="007F4DEF" w:rsidP="00B41291">
            <w:pPr>
              <w:rPr>
                <w:rFonts w:ascii="Times New Roman" w:hAnsi="Times New Roman" w:cs="Times New Roman"/>
              </w:rPr>
            </w:pPr>
            <w:r w:rsidRPr="007F4DEF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7456" behindDoc="0" locked="0" layoutInCell="1" allowOverlap="1" wp14:anchorId="08294864" wp14:editId="0D3D0639">
                  <wp:simplePos x="0" y="0"/>
                  <wp:positionH relativeFrom="column">
                    <wp:posOffset>2171065</wp:posOffset>
                  </wp:positionH>
                  <wp:positionV relativeFrom="paragraph">
                    <wp:posOffset>93311</wp:posOffset>
                  </wp:positionV>
                  <wp:extent cx="2273935" cy="974090"/>
                  <wp:effectExtent l="0" t="0" r="0" b="0"/>
                  <wp:wrapSquare wrapText="bothSides"/>
                  <wp:docPr id="970481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481197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935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892958F" w14:textId="1B6A95B2" w:rsidR="007F4DEF" w:rsidRPr="007F4DEF" w:rsidRDefault="007F4DEF" w:rsidP="007F4DEF">
            <w:pPr>
              <w:rPr>
                <w:rFonts w:ascii="Times New Roman" w:hAnsi="Times New Roman" w:cs="Times New Roman"/>
              </w:rPr>
            </w:pPr>
            <w:r w:rsidRPr="007F4DEF">
              <w:rPr>
                <w:rFonts w:ascii="Times New Roman" w:hAnsi="Times New Roman" w:cs="Times New Roman"/>
              </w:rPr>
              <w:t>Figure 1.4 displays the</w:t>
            </w:r>
          </w:p>
          <w:p w14:paraId="0A807E39" w14:textId="20E788BE" w:rsidR="007F4DEF" w:rsidRPr="007F4DEF" w:rsidRDefault="007F4DEF" w:rsidP="007F4DEF">
            <w:pPr>
              <w:rPr>
                <w:rFonts w:ascii="Times New Roman" w:hAnsi="Times New Roman" w:cs="Times New Roman"/>
              </w:rPr>
            </w:pPr>
            <w:proofErr w:type="spellStart"/>
            <w:r w:rsidRPr="007F4DEF">
              <w:rPr>
                <w:rFonts w:ascii="Times New Roman" w:hAnsi="Times New Roman" w:cs="Times New Roman"/>
              </w:rPr>
              <w:t>DataFrame</w:t>
            </w:r>
            <w:proofErr w:type="spellEnd"/>
            <w:r w:rsidRPr="007F4DEF">
              <w:rPr>
                <w:rFonts w:ascii="Times New Roman" w:hAnsi="Times New Roman" w:cs="Times New Roman"/>
              </w:rPr>
              <w:t xml:space="preserve"> after adding a</w:t>
            </w:r>
          </w:p>
          <w:p w14:paraId="225962DA" w14:textId="6586CD77" w:rsidR="007F4DEF" w:rsidRDefault="007F4DEF" w:rsidP="007F4DE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26E5C12" wp14:editId="4B3DD4FC">
                      <wp:simplePos x="0" y="0"/>
                      <wp:positionH relativeFrom="column">
                        <wp:posOffset>2150745</wp:posOffset>
                      </wp:positionH>
                      <wp:positionV relativeFrom="paragraph">
                        <wp:posOffset>607695</wp:posOffset>
                      </wp:positionV>
                      <wp:extent cx="2273935" cy="168275"/>
                      <wp:effectExtent l="0" t="0" r="0" b="3175"/>
                      <wp:wrapSquare wrapText="bothSides"/>
                      <wp:docPr id="75852575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73935" cy="1682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EC75DC" w14:textId="4088E6AA" w:rsidR="007F4DEF" w:rsidRPr="007F4DEF" w:rsidRDefault="007F4DEF" w:rsidP="007F4DEF">
                                  <w:pPr>
                                    <w:pStyle w:val="Caption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7F4DE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Figure 1.4: </w:t>
                                  </w:r>
                                  <w:proofErr w:type="spellStart"/>
                                  <w:r w:rsidRPr="007F4DEF">
                                    <w:rPr>
                                      <w:rFonts w:ascii="Times New Roman" w:hAnsi="Times New Roman" w:cs="Times New Roman"/>
                                    </w:rPr>
                                    <w:t>DataFrame</w:t>
                                  </w:r>
                                  <w:proofErr w:type="spellEnd"/>
                                  <w:r w:rsidRPr="007F4DE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with Country Column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E5C12" id="_x0000_s1029" type="#_x0000_t202" style="position:absolute;margin-left:169.35pt;margin-top:47.85pt;width:179.05pt;height:13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" stroked="f">
                      <v:textbox inset="0,0,0,0">
                        <w:txbxContent>
                          <w:p w14:paraId="3AEC75DC" w14:textId="4088E6AA" w:rsidR="007F4DEF" w:rsidRPr="007F4DEF" w:rsidRDefault="007F4DEF" w:rsidP="007F4DEF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7F4DEF">
                              <w:rPr>
                                <w:rFonts w:ascii="Times New Roman" w:hAnsi="Times New Roman" w:cs="Times New Roman"/>
                              </w:rPr>
                              <w:t xml:space="preserve">Figure 1.4: </w:t>
                            </w:r>
                            <w:proofErr w:type="spellStart"/>
                            <w:r w:rsidRPr="007F4DEF">
                              <w:rPr>
                                <w:rFonts w:ascii="Times New Roman" w:hAnsi="Times New Roman" w:cs="Times New Roman"/>
                              </w:rPr>
                              <w:t>DataFrame</w:t>
                            </w:r>
                            <w:proofErr w:type="spellEnd"/>
                            <w:r w:rsidRPr="007F4DEF">
                              <w:rPr>
                                <w:rFonts w:ascii="Times New Roman" w:hAnsi="Times New Roman" w:cs="Times New Roman"/>
                              </w:rPr>
                              <w:t xml:space="preserve"> with Country Column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F4DEF">
              <w:rPr>
                <w:rFonts w:ascii="Times New Roman" w:hAnsi="Times New Roman" w:cs="Times New Roman"/>
              </w:rPr>
              <w:t>new column named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Country with a default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value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"India" for all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records. This operation is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performed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 xml:space="preserve">using </w:t>
            </w:r>
            <w:proofErr w:type="gramStart"/>
            <w:r w:rsidRPr="007F4DEF">
              <w:rPr>
                <w:rFonts w:ascii="Times New Roman" w:hAnsi="Times New Roman" w:cs="Times New Roman"/>
              </w:rPr>
              <w:t>Pandas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column assignment,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where the same value is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assigned to every row in the newly created column. Adding new columns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is a common data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transformation technique used to enrich datasets with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additional information. Figure 1.4 output confirms that the Country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 xml:space="preserve">column has been successfully added to the </w:t>
            </w:r>
            <w:proofErr w:type="spellStart"/>
            <w:r w:rsidRPr="007F4DEF">
              <w:rPr>
                <w:rFonts w:ascii="Times New Roman" w:hAnsi="Times New Roman" w:cs="Times New Roman"/>
              </w:rPr>
              <w:t>DataFrame</w:t>
            </w:r>
            <w:proofErr w:type="spellEnd"/>
            <w:r w:rsidRPr="007F4DEF">
              <w:rPr>
                <w:rFonts w:ascii="Times New Roman" w:hAnsi="Times New Roman" w:cs="Times New Roman"/>
              </w:rPr>
              <w:t>, and each individual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has been assigned the default value India. The enriched dataset is now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4DEF">
              <w:rPr>
                <w:rFonts w:ascii="Times New Roman" w:hAnsi="Times New Roman" w:cs="Times New Roman"/>
              </w:rPr>
              <w:t>ready for further operations such as sorting and statistical analysis.</w:t>
            </w:r>
          </w:p>
          <w:p w14:paraId="02170F59" w14:textId="7F854E5B" w:rsidR="00F44052" w:rsidRDefault="00F44052" w:rsidP="00F44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AC41602" wp14:editId="1D6AAD37">
                  <wp:simplePos x="0" y="0"/>
                  <wp:positionH relativeFrom="column">
                    <wp:posOffset>-50298</wp:posOffset>
                  </wp:positionH>
                  <wp:positionV relativeFrom="paragraph">
                    <wp:posOffset>155976</wp:posOffset>
                  </wp:positionV>
                  <wp:extent cx="2081530" cy="862330"/>
                  <wp:effectExtent l="0" t="0" r="0" b="0"/>
                  <wp:wrapSquare wrapText="bothSides"/>
                  <wp:docPr id="140931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316707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3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E7E60B" w14:textId="556DA809" w:rsidR="00A9258E" w:rsidRDefault="00F44052" w:rsidP="00F44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08C4931" wp14:editId="5AFA13CF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876768</wp:posOffset>
                      </wp:positionV>
                      <wp:extent cx="2077085" cy="304800"/>
                      <wp:effectExtent l="0" t="0" r="0" b="0"/>
                      <wp:wrapSquare wrapText="bothSides"/>
                      <wp:docPr id="21089090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7085" cy="3048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300C0B" w14:textId="15B1D63A" w:rsidR="00F44052" w:rsidRPr="00F44052" w:rsidRDefault="00F44052" w:rsidP="00F44052">
                                  <w:pPr>
                                    <w:pStyle w:val="Caption"/>
                                    <w:rPr>
                                      <w:rFonts w:ascii="Times New Roman" w:hAnsi="Times New Roman" w:cs="Times New Roman"/>
                                      <w:noProof/>
                                      <w:sz w:val="22"/>
                                      <w:szCs w:val="22"/>
                                    </w:rPr>
                                  </w:pPr>
                                  <w:r w:rsidRPr="00F44052">
                                    <w:rPr>
                                      <w:rFonts w:ascii="Times New Roman" w:hAnsi="Times New Roman" w:cs="Times New Roman"/>
                                    </w:rPr>
                                    <w:t>Figure 1.5 Sorted Data by Age (Descending Order)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C4931" id="_x0000_s1030" type="#_x0000_t202" style="position:absolute;margin-left:-2.35pt;margin-top:69.05pt;width:163.5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" stroked="f">
                      <v:textbox inset="0,0,0,0">
                        <w:txbxContent>
                          <w:p w14:paraId="79300C0B" w14:textId="15B1D63A" w:rsidR="00F44052" w:rsidRPr="00F44052" w:rsidRDefault="00F44052" w:rsidP="00F44052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 w:rsidRPr="00F44052">
                              <w:rPr>
                                <w:rFonts w:ascii="Times New Roman" w:hAnsi="Times New Roman" w:cs="Times New Roman"/>
                              </w:rPr>
                              <w:t>Figure 1.5 Sorted Data by Age (Descending Order)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44052">
              <w:rPr>
                <w:rFonts w:ascii="Times New Roman" w:hAnsi="Times New Roman" w:cs="Times New Roman"/>
              </w:rPr>
              <w:t>Figure 1.5 illustrates the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4052">
              <w:rPr>
                <w:rFonts w:ascii="Times New Roman" w:hAnsi="Times New Roman" w:cs="Times New Roman"/>
              </w:rPr>
              <w:t>DataFrame</w:t>
            </w:r>
            <w:proofErr w:type="spellEnd"/>
            <w:r w:rsidRPr="00F44052">
              <w:rPr>
                <w:rFonts w:ascii="Times New Roman" w:hAnsi="Times New Roman" w:cs="Times New Roman"/>
              </w:rPr>
              <w:t xml:space="preserve"> after sorting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the records based on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Age column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descending order using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 xml:space="preserve">the Pandas </w:t>
            </w:r>
            <w:proofErr w:type="spellStart"/>
            <w:r w:rsidRPr="00F44052">
              <w:rPr>
                <w:rFonts w:ascii="Times New Roman" w:hAnsi="Times New Roman" w:cs="Times New Roman"/>
              </w:rPr>
              <w:t>sort_</w:t>
            </w:r>
            <w:proofErr w:type="gramStart"/>
            <w:r w:rsidRPr="00F44052">
              <w:rPr>
                <w:rFonts w:ascii="Times New Roman" w:hAnsi="Times New Roman" w:cs="Times New Roman"/>
              </w:rPr>
              <w:t>values</w:t>
            </w:r>
            <w:proofErr w:type="spellEnd"/>
            <w:r w:rsidRPr="00F44052">
              <w:rPr>
                <w:rFonts w:ascii="Times New Roman" w:hAnsi="Times New Roman" w:cs="Times New Roman"/>
              </w:rPr>
              <w:t>(</w:t>
            </w:r>
            <w:proofErr w:type="gramEnd"/>
            <w:r w:rsidRPr="00F44052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function. In this operation,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individuals are arranged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from the highest age to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lowest age. Sorting helps organize data systematically and makes it easier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to identify records with the largest or smallest values. Figure 1.5 output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 xml:space="preserve">confirms that the </w:t>
            </w:r>
            <w:proofErr w:type="spellStart"/>
            <w:r w:rsidRPr="00F44052">
              <w:rPr>
                <w:rFonts w:ascii="Times New Roman" w:hAnsi="Times New Roman" w:cs="Times New Roman"/>
              </w:rPr>
              <w:t>DataFrame</w:t>
            </w:r>
            <w:proofErr w:type="spellEnd"/>
            <w:r w:rsidRPr="00F44052">
              <w:rPr>
                <w:rFonts w:ascii="Times New Roman" w:hAnsi="Times New Roman" w:cs="Times New Roman"/>
              </w:rPr>
              <w:t xml:space="preserve"> has been successfully sorted in descending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order of Age, placing the oldest individual at the top and the youngest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individual at the bottom. Such sorting operations are commonly used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4052">
              <w:rPr>
                <w:rFonts w:ascii="Times New Roman" w:hAnsi="Times New Roman" w:cs="Times New Roman"/>
              </w:rPr>
              <w:t>data analysis to rank, compare, and organize records efficiently.</w:t>
            </w:r>
            <w:r>
              <w:rPr>
                <w:rFonts w:ascii="Times New Roman" w:hAnsi="Times New Roman" w:cs="Times New Roman"/>
              </w:rPr>
              <w:br/>
            </w:r>
          </w:p>
          <w:p w14:paraId="3630DEDB" w14:textId="3B2E11A6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74624" behindDoc="0" locked="0" layoutInCell="1" allowOverlap="1" wp14:anchorId="1696E631" wp14:editId="3043B479">
                  <wp:simplePos x="0" y="0"/>
                  <wp:positionH relativeFrom="column">
                    <wp:posOffset>2528804</wp:posOffset>
                  </wp:positionH>
                  <wp:positionV relativeFrom="paragraph">
                    <wp:posOffset>132247</wp:posOffset>
                  </wp:positionV>
                  <wp:extent cx="1971040" cy="240030"/>
                  <wp:effectExtent l="0" t="0" r="0" b="7620"/>
                  <wp:wrapSquare wrapText="bothSides"/>
                  <wp:docPr id="868075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075668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24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052">
              <w:rPr>
                <w:rFonts w:ascii="Times New Roman" w:hAnsi="Times New Roman" w:cs="Times New Roman"/>
              </w:rPr>
              <w:t>Figure 1.6 presents the average age of all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BE250E0" w14:textId="05EEC8DB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individuals in the dataset, calculated using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44568A3" w14:textId="7167D203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3770573" wp14:editId="6A9A6589">
                      <wp:simplePos x="0" y="0"/>
                      <wp:positionH relativeFrom="column">
                        <wp:posOffset>2536190</wp:posOffset>
                      </wp:positionH>
                      <wp:positionV relativeFrom="paragraph">
                        <wp:posOffset>59690</wp:posOffset>
                      </wp:positionV>
                      <wp:extent cx="1971040" cy="635"/>
                      <wp:effectExtent l="0" t="0" r="0" b="0"/>
                      <wp:wrapSquare wrapText="bothSides"/>
                      <wp:docPr id="142194202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04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FDD1AC" w14:textId="0C0F11CA" w:rsidR="00F44052" w:rsidRPr="00F44052" w:rsidRDefault="00F44052" w:rsidP="00F44052">
                                  <w:pPr>
                                    <w:pStyle w:val="Caption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F44052">
                                    <w:rPr>
                                      <w:rFonts w:ascii="Times New Roman" w:hAnsi="Times New Roman" w:cs="Times New Roman"/>
                                    </w:rPr>
                                    <w:t>Figure 1.6 Average Age of Individuals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770573" id="_x0000_s1031" type="#_x0000_t202" style="position:absolute;margin-left:199.7pt;margin-top:4.7pt;width:155.2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" stroked="f">
                      <v:textbox style="mso-fit-shape-to-text:t" inset="0,0,0,0">
                        <w:txbxContent>
                          <w:p w14:paraId="5DFDD1AC" w14:textId="0C0F11CA" w:rsidR="00F44052" w:rsidRPr="00F44052" w:rsidRDefault="00F44052" w:rsidP="00F44052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44052">
                              <w:rPr>
                                <w:rFonts w:ascii="Times New Roman" w:hAnsi="Times New Roman" w:cs="Times New Roman"/>
                              </w:rPr>
                              <w:t>Figure 1.6 Average Age of Individuals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44052">
              <w:rPr>
                <w:rFonts w:ascii="Times New Roman" w:hAnsi="Times New Roman" w:cs="Times New Roman"/>
              </w:rPr>
              <w:t xml:space="preserve">the Pandas </w:t>
            </w:r>
            <w:proofErr w:type="gramStart"/>
            <w:r w:rsidRPr="00F44052">
              <w:rPr>
                <w:rFonts w:ascii="Times New Roman" w:hAnsi="Times New Roman" w:cs="Times New Roman"/>
              </w:rPr>
              <w:t>mean(</w:t>
            </w:r>
            <w:proofErr w:type="gramEnd"/>
            <w:r w:rsidRPr="00F44052">
              <w:rPr>
                <w:rFonts w:ascii="Times New Roman" w:hAnsi="Times New Roman" w:cs="Times New Roman"/>
              </w:rPr>
              <w:t>) function. The average</w:t>
            </w:r>
          </w:p>
          <w:p w14:paraId="75CBDEB9" w14:textId="0D0F66BD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(mean) age is obtained by summing all the</w:t>
            </w:r>
          </w:p>
          <w:p w14:paraId="292C512D" w14:textId="29EA471E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age values and dividing the total by the</w:t>
            </w:r>
          </w:p>
          <w:p w14:paraId="2432E977" w14:textId="3B410A3A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 xml:space="preserve">number of individuals in the </w:t>
            </w:r>
            <w:proofErr w:type="spellStart"/>
            <w:r w:rsidRPr="00F44052">
              <w:rPr>
                <w:rFonts w:ascii="Times New Roman" w:hAnsi="Times New Roman" w:cs="Times New Roman"/>
              </w:rPr>
              <w:t>DataFrame</w:t>
            </w:r>
            <w:proofErr w:type="spellEnd"/>
            <w:r w:rsidRPr="00F44052">
              <w:rPr>
                <w:rFonts w:ascii="Times New Roman" w:hAnsi="Times New Roman" w:cs="Times New Roman"/>
              </w:rPr>
              <w:t>. This operation demonstrates the</w:t>
            </w:r>
          </w:p>
          <w:p w14:paraId="503343F6" w14:textId="1274FC09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use of aggregate statistical functions in Pandas for summarizing</w:t>
            </w:r>
          </w:p>
          <w:p w14:paraId="59C30404" w14:textId="6A6B104C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 xml:space="preserve">numerical data. Figure 1.6 output confirms that the Pandas </w:t>
            </w:r>
            <w:proofErr w:type="gramStart"/>
            <w:r w:rsidRPr="00F44052">
              <w:rPr>
                <w:rFonts w:ascii="Times New Roman" w:hAnsi="Times New Roman" w:cs="Times New Roman"/>
              </w:rPr>
              <w:t>mean(</w:t>
            </w:r>
            <w:proofErr w:type="gramEnd"/>
            <w:r w:rsidRPr="00F44052">
              <w:rPr>
                <w:rFonts w:ascii="Times New Roman" w:hAnsi="Times New Roman" w:cs="Times New Roman"/>
              </w:rPr>
              <w:t>)</w:t>
            </w:r>
          </w:p>
          <w:p w14:paraId="297DEA84" w14:textId="2DDE9DCE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function has successfully computed the average age of the five</w:t>
            </w:r>
          </w:p>
          <w:p w14:paraId="5E9A945B" w14:textId="2FD38D5C" w:rsidR="00F44052" w:rsidRPr="00F44052" w:rsidRDefault="00F44052" w:rsidP="00F44052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individuals as 27.6 years. Such aggregate functions are widely used in</w:t>
            </w:r>
          </w:p>
          <w:p w14:paraId="5D8B4C3F" w14:textId="6AD436E9" w:rsidR="007F4DEF" w:rsidRPr="00A9258E" w:rsidRDefault="00F44052" w:rsidP="00A9258E">
            <w:pPr>
              <w:rPr>
                <w:rFonts w:ascii="Times New Roman" w:hAnsi="Times New Roman" w:cs="Times New Roman"/>
              </w:rPr>
            </w:pPr>
            <w:r w:rsidRPr="00F44052">
              <w:rPr>
                <w:rFonts w:ascii="Times New Roman" w:hAnsi="Times New Roman" w:cs="Times New Roman"/>
              </w:rPr>
              <w:t>data analysis to summarize and interpret numerical information efficiently.</w:t>
            </w:r>
          </w:p>
        </w:tc>
      </w:tr>
      <w:tr w:rsidR="00F739F2" w:rsidRPr="005A6DDE" w14:paraId="39AA60AE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3EE91D0B" w14:textId="77777777" w:rsidR="00F739F2" w:rsidRPr="005A6DDE" w:rsidRDefault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97DB92E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br/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This experiment successfully demonstrated the use of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Pandas for basic data manipulation and analysis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. A </w:t>
            </w:r>
            <w:proofErr w:type="spellStart"/>
            <w:r w:rsidRPr="00E3175C">
              <w:rPr>
                <w:rFonts w:ascii="Times New Roman" w:hAnsi="Times New Roman" w:cs="Times New Roman"/>
                <w:lang w:val="en-US"/>
              </w:rPr>
              <w:t>DataFrame</w:t>
            </w:r>
            <w:proofErr w:type="spellEnd"/>
            <w:r w:rsidRPr="00E3175C">
              <w:rPr>
                <w:rFonts w:ascii="Times New Roman" w:hAnsi="Times New Roman" w:cs="Times New Roman"/>
                <w:lang w:val="en-US"/>
              </w:rPr>
              <w:t xml:space="preserve"> containing the details of five individuals was created using the columns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Name, Age, and City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. Various </w:t>
            </w:r>
            <w:proofErr w:type="spellStart"/>
            <w:r w:rsidRPr="00E3175C">
              <w:rPr>
                <w:rFonts w:ascii="Times New Roman" w:hAnsi="Times New Roman" w:cs="Times New Roman"/>
                <w:lang w:val="en-US"/>
              </w:rPr>
              <w:t>DataFrame</w:t>
            </w:r>
            <w:proofErr w:type="spellEnd"/>
            <w:r w:rsidRPr="00E3175C">
              <w:rPr>
                <w:rFonts w:ascii="Times New Roman" w:hAnsi="Times New Roman" w:cs="Times New Roman"/>
                <w:lang w:val="en-US"/>
              </w:rPr>
              <w:t xml:space="preserve"> operations were then performed, including selecting specific columns, filtering rows based on a condition, adding a new column with default values, sorting records, and calculating statistical measures. These operations showcased the flexibility and efficiency of Pandas in handling tabular data.</w:t>
            </w:r>
          </w:p>
          <w:p w14:paraId="4735F473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>The results showed that:</w:t>
            </w:r>
          </w:p>
          <w:p w14:paraId="7BEFB857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• The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Name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and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Age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columns could be extracted independently for focused analysis.</w:t>
            </w:r>
          </w:p>
          <w:p w14:paraId="367FD645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• Filtering enabled the identification of individuals whose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Age was greater than 25 years</w:t>
            </w:r>
            <w:r w:rsidRPr="00E3175C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14BE7DC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• A new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Country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column was successfully added to enrich the dataset.</w:t>
            </w:r>
          </w:p>
          <w:p w14:paraId="380AD81C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>• Sorting arranged the records in descending order of age, making it easy to identify the oldest and youngest individuals.</w:t>
            </w:r>
          </w:p>
          <w:p w14:paraId="13118750" w14:textId="77777777" w:rsidR="00E3175C" w:rsidRPr="00E3175C" w:rsidRDefault="00E3175C" w:rsidP="00E3175C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• The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average age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of the individuals was calculated as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27.6 years</w:t>
            </w:r>
            <w:r w:rsidRPr="00E3175C">
              <w:rPr>
                <w:rFonts w:ascii="Times New Roman" w:hAnsi="Times New Roman" w:cs="Times New Roman"/>
                <w:lang w:val="en-US"/>
              </w:rPr>
              <w:t>, demonstrating the use of aggregate functions in data analysis.</w:t>
            </w:r>
          </w:p>
          <w:p w14:paraId="100C0F0F" w14:textId="5D5759EB" w:rsidR="00030332" w:rsidRPr="00E3175C" w:rsidRDefault="00E3175C" w:rsidP="00E3175C">
            <w:pPr>
              <w:spacing w:before="100" w:beforeAutospacing="1" w:after="100" w:afterAutospacing="1"/>
              <w:jc w:val="both"/>
              <w:rPr>
                <w:lang w:val="en-US"/>
              </w:rPr>
            </w:pPr>
            <w:r w:rsidRPr="00E3175C">
              <w:rPr>
                <w:rFonts w:ascii="Times New Roman" w:hAnsi="Times New Roman" w:cs="Times New Roman"/>
                <w:lang w:val="en-US"/>
              </w:rPr>
              <w:t xml:space="preserve">Overall, this exercise provided a strong foundation in </w:t>
            </w:r>
            <w:proofErr w:type="spellStart"/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DataFrame</w:t>
            </w:r>
            <w:proofErr w:type="spellEnd"/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creation, data selection, filtering, transformation, sorting, and statistical analysis using Pandas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. These fundamental data manipulation techniques are widely used in </w:t>
            </w:r>
            <w:r w:rsidRPr="00E3175C">
              <w:rPr>
                <w:rFonts w:ascii="Times New Roman" w:hAnsi="Times New Roman" w:cs="Times New Roman"/>
                <w:b/>
                <w:bCs/>
                <w:lang w:val="en-US"/>
              </w:rPr>
              <w:t>Data Science, Machine Learning, Data Analytics, and Business Intelligence</w:t>
            </w:r>
            <w:r w:rsidRPr="00E3175C">
              <w:rPr>
                <w:rFonts w:ascii="Times New Roman" w:hAnsi="Times New Roman" w:cs="Times New Roman"/>
                <w:lang w:val="en-US"/>
              </w:rPr>
              <w:t xml:space="preserve"> applications, making them essential skills for working with real-world datasets.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  <w:tr w:rsidR="00F739F2" w:rsidRPr="005A6DDE" w14:paraId="4548D55C" w14:textId="77777777" w:rsidTr="00B17ADE">
        <w:trPr>
          <w:gridAfter w:val="1"/>
          <w:wAfter w:w="51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584BCFD2" w14:textId="77777777" w:rsidR="00F739F2" w:rsidRPr="005A6DDE" w:rsidRDefault="00F739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6F70989B" w14:textId="77777777" w:rsidR="00EE7802" w:rsidRPr="00E3175C" w:rsidRDefault="00EE7802" w:rsidP="00EE7802">
            <w:pPr>
              <w:pStyle w:val="NormalWeb"/>
              <w:numPr>
                <w:ilvl w:val="0"/>
                <w:numId w:val="10"/>
              </w:numPr>
            </w:pPr>
            <w:r w:rsidRPr="00C50FAD">
              <w:rPr>
                <w:lang w:val="en-US"/>
              </w:rPr>
              <w:t>Michael Freeman and Joel Ross, Programming Skills for Data Science: Start Writing Code to Wrangle, Analyze, and Visualize Data with R, Addison-Wesley, 2018</w:t>
            </w:r>
          </w:p>
          <w:p w14:paraId="5B7F2AF5" w14:textId="71591433" w:rsidR="00E3175C" w:rsidRDefault="00E3175C" w:rsidP="00E3175C">
            <w:pPr>
              <w:pStyle w:val="NormalWeb"/>
              <w:numPr>
                <w:ilvl w:val="0"/>
                <w:numId w:val="10"/>
              </w:numPr>
            </w:pPr>
            <w:r>
              <w:t xml:space="preserve">Pandas Documentation: </w:t>
            </w:r>
            <w:hyperlink r:id="rId14" w:history="1">
              <w:r w:rsidRPr="00B13660">
                <w:rPr>
                  <w:rStyle w:val="Hyperlink"/>
                </w:rPr>
                <w:t>https://pandas.pydata.org/docs/</w:t>
              </w:r>
            </w:hyperlink>
            <w:r>
              <w:t xml:space="preserve"> </w:t>
            </w:r>
          </w:p>
          <w:p w14:paraId="5BB4FF3B" w14:textId="285C2B86" w:rsidR="00E3175C" w:rsidRDefault="00E3175C" w:rsidP="00E3175C">
            <w:pPr>
              <w:pStyle w:val="NormalWeb"/>
              <w:numPr>
                <w:ilvl w:val="0"/>
                <w:numId w:val="10"/>
              </w:numPr>
            </w:pPr>
            <w:r>
              <w:t xml:space="preserve">Python Documentation: </w:t>
            </w:r>
            <w:hyperlink r:id="rId15" w:history="1">
              <w:r w:rsidRPr="00B13660">
                <w:rPr>
                  <w:rStyle w:val="Hyperlink"/>
                </w:rPr>
                <w:t>https://docs.python.org/3/</w:t>
              </w:r>
            </w:hyperlink>
            <w:r>
              <w:t xml:space="preserve"> </w:t>
            </w:r>
          </w:p>
          <w:p w14:paraId="4D9B7309" w14:textId="77777777" w:rsidR="00F31BD1" w:rsidRDefault="00F31BD1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 xml:space="preserve">Python Program (Google </w:t>
            </w:r>
            <w:proofErr w:type="spellStart"/>
            <w:r>
              <w:t>Colab</w:t>
            </w:r>
            <w:proofErr w:type="spellEnd"/>
            <w:r>
              <w:t xml:space="preserve"> link /</w:t>
            </w:r>
            <w:proofErr w:type="spellStart"/>
            <w:r>
              <w:t>Githab</w:t>
            </w:r>
            <w:proofErr w:type="spellEnd"/>
            <w:r>
              <w:t xml:space="preserve"> link) </w:t>
            </w:r>
          </w:p>
          <w:p w14:paraId="4F040D21" w14:textId="7885B91B" w:rsidR="00E3175C" w:rsidRDefault="00E3175C" w:rsidP="00E3175C">
            <w:pPr>
              <w:pStyle w:val="NormalWeb"/>
              <w:spacing w:before="0" w:beforeAutospacing="0" w:after="0" w:afterAutospacing="0"/>
              <w:ind w:left="360"/>
            </w:pPr>
            <w:hyperlink r:id="rId16" w:history="1">
              <w:r w:rsidRPr="00B13660">
                <w:rPr>
                  <w:rStyle w:val="Hyperlink"/>
                </w:rPr>
                <w:t>https://colab.research.google.com/drive/1sjdIVacPTNg2JO_nGS8gic99hGEtMuRe?usp=sharing</w:t>
              </w:r>
            </w:hyperlink>
            <w:r>
              <w:t xml:space="preserve"> </w:t>
            </w:r>
          </w:p>
          <w:p w14:paraId="5F98FC81" w14:textId="65037FBA" w:rsidR="00F729C7" w:rsidRDefault="00AC0753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>Class lecture</w:t>
            </w:r>
            <w:r w:rsidR="00C50FAD">
              <w:t xml:space="preserve"> link</w:t>
            </w:r>
            <w:r w:rsidR="00E3175C">
              <w:br/>
            </w:r>
            <w:hyperlink r:id="rId17" w:history="1">
              <w:r w:rsidR="00E3175C" w:rsidRPr="00B13660">
                <w:rPr>
                  <w:rStyle w:val="Hyperlink"/>
                </w:rPr>
                <w:t>https://drive.google.com/file/d/15diEukCtrPLimox63oa9ce1U-t4qVMUy/view</w:t>
              </w:r>
            </w:hyperlink>
            <w:r w:rsidR="00E3175C">
              <w:t xml:space="preserve"> </w:t>
            </w:r>
          </w:p>
          <w:p w14:paraId="0B1BD1B5" w14:textId="77777777" w:rsidR="00F729C7" w:rsidRPr="005A6DDE" w:rsidRDefault="00F729C7" w:rsidP="0036550C">
            <w:pPr>
              <w:pStyle w:val="NormalWeb"/>
              <w:spacing w:before="0" w:beforeAutospacing="0" w:after="0" w:afterAutospacing="0"/>
              <w:ind w:left="357"/>
            </w:pPr>
          </w:p>
        </w:tc>
      </w:tr>
    </w:tbl>
    <w:p w14:paraId="162E04A3" w14:textId="3240BB9F" w:rsidR="004729E7" w:rsidRPr="001D08CD" w:rsidRDefault="004729E7" w:rsidP="00847787">
      <w:pPr>
        <w:tabs>
          <w:tab w:val="left" w:pos="5910"/>
        </w:tabs>
      </w:pPr>
    </w:p>
    <w:sectPr w:rsidR="004729E7" w:rsidRPr="001D08CD" w:rsidSect="007546DD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38EF8" w14:textId="77777777" w:rsidR="004900BF" w:rsidRDefault="004900BF" w:rsidP="007546DD">
      <w:pPr>
        <w:spacing w:after="0" w:line="240" w:lineRule="auto"/>
      </w:pPr>
      <w:r>
        <w:separator/>
      </w:r>
    </w:p>
  </w:endnote>
  <w:endnote w:type="continuationSeparator" w:id="0">
    <w:p w14:paraId="6090F202" w14:textId="77777777" w:rsidR="004900BF" w:rsidRDefault="004900BF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2F6D6" w14:textId="07401930" w:rsidR="00810EAB" w:rsidRDefault="00BC15A4" w:rsidP="00810EAB">
    <w:pPr>
      <w:pStyle w:val="Footer"/>
      <w:rPr>
        <w:lang w:val="en-US"/>
      </w:rPr>
    </w:pPr>
    <w:r>
      <w:rPr>
        <w:lang w:val="en-US"/>
      </w:rPr>
      <w:t>Student Reg. No:</w:t>
    </w:r>
    <w:r w:rsidR="00436A5C">
      <w:rPr>
        <w:lang w:val="en-US"/>
      </w:rPr>
      <w:t xml:space="preserve"> 26MML0031</w:t>
    </w:r>
    <w:r>
      <w:rPr>
        <w:lang w:val="en-US"/>
      </w:rPr>
      <w:tab/>
    </w:r>
    <w:r w:rsidR="00810EAB">
      <w:rPr>
        <w:lang w:val="en-US"/>
      </w:rPr>
      <w:t>Name:</w:t>
    </w:r>
    <w:r w:rsidR="00436A5C">
      <w:rPr>
        <w:lang w:val="en-US"/>
      </w:rPr>
      <w:t xml:space="preserve"> Makada Hasnain </w:t>
    </w:r>
    <w:proofErr w:type="spellStart"/>
    <w:r w:rsidR="00436A5C">
      <w:rPr>
        <w:lang w:val="en-US"/>
      </w:rPr>
      <w:t>Husainbhai</w:t>
    </w:r>
    <w:proofErr w:type="spellEnd"/>
  </w:p>
  <w:p w14:paraId="27143727" w14:textId="77777777"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14:paraId="4D948A9D" w14:textId="77777777" w:rsidR="00810EAB" w:rsidRDefault="00000000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36550C" w:rsidRPr="0036550C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14:paraId="569692C2" w14:textId="77777777"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8C070" w14:textId="77777777" w:rsidR="004900BF" w:rsidRDefault="004900BF" w:rsidP="007546DD">
      <w:pPr>
        <w:spacing w:after="0" w:line="240" w:lineRule="auto"/>
      </w:pPr>
      <w:r>
        <w:separator/>
      </w:r>
    </w:p>
  </w:footnote>
  <w:footnote w:type="continuationSeparator" w:id="0">
    <w:p w14:paraId="75409A61" w14:textId="77777777" w:rsidR="004900BF" w:rsidRDefault="004900BF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34001" w14:textId="2612DD9A" w:rsidR="00810EAB" w:rsidRPr="00810EAB" w:rsidRDefault="00E86053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</w:t>
    </w:r>
    <w:r w:rsidR="00454F14">
      <w:rPr>
        <w:b/>
        <w:lang w:val="en-US"/>
      </w:rPr>
      <w:t>6</w:t>
    </w:r>
    <w:r w:rsidR="00810EAB" w:rsidRPr="00810EAB">
      <w:rPr>
        <w:b/>
        <w:lang w:val="en-US"/>
      </w:rPr>
      <w:t xml:space="preserve"> </w:t>
    </w:r>
    <w:r w:rsidR="00454F14">
      <w:rPr>
        <w:b/>
        <w:lang w:val="en-US"/>
      </w:rPr>
      <w:t>FALL</w:t>
    </w:r>
    <w:r w:rsidR="00810EAB" w:rsidRPr="00810EAB">
      <w:rPr>
        <w:b/>
        <w:lang w:val="en-US"/>
      </w:rPr>
      <w:t xml:space="preserve"> SEMESTER</w:t>
    </w:r>
  </w:p>
  <w:p w14:paraId="5DFB5C86" w14:textId="3D98BE66"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 Lab (</w:t>
    </w:r>
    <w:r w:rsidR="00454F14">
      <w:rPr>
        <w:b/>
        <w:lang w:val="en-US"/>
      </w:rPr>
      <w:t>MACSE502</w:t>
    </w:r>
    <w:r w:rsidRPr="00810EAB">
      <w:rPr>
        <w:b/>
        <w:lang w:val="en-US"/>
      </w:rPr>
      <w:t>) Record</w:t>
    </w:r>
  </w:p>
  <w:p w14:paraId="0F196BC1" w14:textId="56FF8D4E"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Exercise Program</w:t>
    </w:r>
    <w:r w:rsidR="00810EAB" w:rsidRPr="00810EAB">
      <w:rPr>
        <w:b/>
        <w:lang w:val="en-US"/>
      </w:rPr>
      <w:t xml:space="preserve"> </w:t>
    </w:r>
  </w:p>
  <w:p w14:paraId="5D47943E" w14:textId="74495F9A" w:rsidR="007546DD" w:rsidRPr="00810EAB" w:rsidRDefault="00810EAB" w:rsidP="007546DD">
    <w:pPr>
      <w:pStyle w:val="Header"/>
      <w:jc w:val="center"/>
      <w:rPr>
        <w:b/>
      </w:rPr>
    </w:pPr>
    <w:r w:rsidRPr="00810EAB">
      <w:rPr>
        <w:b/>
        <w:lang w:val="en-US"/>
      </w:rPr>
      <w:t>Date:</w:t>
    </w:r>
    <w:r w:rsidR="00454F14">
      <w:rPr>
        <w:b/>
        <w:lang w:val="en-US"/>
      </w:rPr>
      <w:t xml:space="preserve"> 10/07/2026</w:t>
    </w:r>
    <w:r w:rsidRPr="00810EAB">
      <w:rPr>
        <w:b/>
        <w:lang w:val="en-US"/>
      </w:rPr>
      <w:tab/>
    </w:r>
    <w:r w:rsidR="007546DD" w:rsidRPr="00810EAB">
      <w:rPr>
        <w:b/>
        <w:lang w:val="en-US"/>
      </w:rPr>
      <w:t>Week No.:</w:t>
    </w:r>
    <w:r w:rsidR="00454F14">
      <w:rPr>
        <w:b/>
        <w:lang w:val="en-US"/>
      </w:rPr>
      <w:t xml:space="preserve"> 1</w:t>
    </w:r>
    <w:r w:rsidR="00847787">
      <w:rPr>
        <w:b/>
        <w:lang w:val="en-US"/>
      </w:rPr>
      <w:t xml:space="preserve"> </w:t>
    </w:r>
    <w:r w:rsidR="007546DD" w:rsidRPr="00810EAB">
      <w:rPr>
        <w:b/>
        <w:lang w:val="en-US"/>
      </w:rPr>
      <w:tab/>
    </w:r>
    <w:r w:rsidRPr="00810EAB">
      <w:rPr>
        <w:b/>
        <w:lang w:val="en-US"/>
      </w:rPr>
      <w:t xml:space="preserve">Program </w:t>
    </w:r>
    <w:r w:rsidR="007546DD" w:rsidRPr="00810EAB">
      <w:rPr>
        <w:b/>
        <w:lang w:val="en-US"/>
      </w:rPr>
      <w:t>S. No.</w:t>
    </w:r>
    <w:r w:rsidR="00454F14">
      <w:rPr>
        <w:b/>
        <w:lang w:val="en-US"/>
      </w:rPr>
      <w:t xml:space="preserve"> 1</w:t>
    </w:r>
    <w:r w:rsidR="007546DD" w:rsidRPr="00810EAB">
      <w:rPr>
        <w:b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8B18BA"/>
    <w:multiLevelType w:val="hybridMultilevel"/>
    <w:tmpl w:val="A0BE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1689">
    <w:abstractNumId w:val="2"/>
  </w:num>
  <w:num w:numId="2" w16cid:durableId="814951497">
    <w:abstractNumId w:val="7"/>
  </w:num>
  <w:num w:numId="3" w16cid:durableId="983319627">
    <w:abstractNumId w:val="10"/>
  </w:num>
  <w:num w:numId="4" w16cid:durableId="199784374">
    <w:abstractNumId w:val="9"/>
  </w:num>
  <w:num w:numId="5" w16cid:durableId="1644194635">
    <w:abstractNumId w:val="8"/>
  </w:num>
  <w:num w:numId="6" w16cid:durableId="1353608063">
    <w:abstractNumId w:val="1"/>
  </w:num>
  <w:num w:numId="7" w16cid:durableId="1261833939">
    <w:abstractNumId w:val="3"/>
  </w:num>
  <w:num w:numId="8" w16cid:durableId="618952690">
    <w:abstractNumId w:val="0"/>
  </w:num>
  <w:num w:numId="9" w16cid:durableId="1134759465">
    <w:abstractNumId w:val="6"/>
  </w:num>
  <w:num w:numId="10" w16cid:durableId="1425999710">
    <w:abstractNumId w:val="4"/>
  </w:num>
  <w:num w:numId="11" w16cid:durableId="541131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5B"/>
    <w:rsid w:val="00010511"/>
    <w:rsid w:val="00030332"/>
    <w:rsid w:val="00156731"/>
    <w:rsid w:val="00161659"/>
    <w:rsid w:val="0016722F"/>
    <w:rsid w:val="00180774"/>
    <w:rsid w:val="001B759B"/>
    <w:rsid w:val="001D08CD"/>
    <w:rsid w:val="001D5CAF"/>
    <w:rsid w:val="0020246B"/>
    <w:rsid w:val="00246324"/>
    <w:rsid w:val="002C3E4B"/>
    <w:rsid w:val="002F14F4"/>
    <w:rsid w:val="003200FF"/>
    <w:rsid w:val="00344825"/>
    <w:rsid w:val="0036550C"/>
    <w:rsid w:val="003E32EE"/>
    <w:rsid w:val="00420127"/>
    <w:rsid w:val="00436A5C"/>
    <w:rsid w:val="00454F14"/>
    <w:rsid w:val="004729E7"/>
    <w:rsid w:val="004900BF"/>
    <w:rsid w:val="004D1AFC"/>
    <w:rsid w:val="004E1E2C"/>
    <w:rsid w:val="00567FA3"/>
    <w:rsid w:val="00587CC9"/>
    <w:rsid w:val="00591BDC"/>
    <w:rsid w:val="006B6489"/>
    <w:rsid w:val="006C265B"/>
    <w:rsid w:val="007546DD"/>
    <w:rsid w:val="00763F1E"/>
    <w:rsid w:val="00765ABB"/>
    <w:rsid w:val="00783296"/>
    <w:rsid w:val="007C590D"/>
    <w:rsid w:val="007F4DEF"/>
    <w:rsid w:val="00810EAB"/>
    <w:rsid w:val="00847787"/>
    <w:rsid w:val="008F035F"/>
    <w:rsid w:val="00913F79"/>
    <w:rsid w:val="00935DBB"/>
    <w:rsid w:val="009F2BBE"/>
    <w:rsid w:val="00A227F8"/>
    <w:rsid w:val="00A347F6"/>
    <w:rsid w:val="00A9258E"/>
    <w:rsid w:val="00AC0753"/>
    <w:rsid w:val="00B1651E"/>
    <w:rsid w:val="00B17ADE"/>
    <w:rsid w:val="00B41291"/>
    <w:rsid w:val="00B66049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DC10A3"/>
    <w:rsid w:val="00E3175C"/>
    <w:rsid w:val="00E86053"/>
    <w:rsid w:val="00EC5956"/>
    <w:rsid w:val="00EE0057"/>
    <w:rsid w:val="00EE7802"/>
    <w:rsid w:val="00EF2594"/>
    <w:rsid w:val="00F31BD1"/>
    <w:rsid w:val="00F371E8"/>
    <w:rsid w:val="00F44052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FA1CD"/>
  <w15:chartTrackingRefBased/>
  <w15:docId w15:val="{038E3FDB-5B91-4D1E-8D2C-A80FBA6B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5diEukCtrPLimox63oa9ce1U-t4qVMUy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lab.research.google.com/drive/1sjdIVacPTNg2JO_nGS8gic99hGEtMuRe?usp=sharin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andas.pydata.org/doc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5B165-A12C-41D3-B176-36B6A1FA1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111</TotalTime>
  <Pages>5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Hasnain Makada</cp:lastModifiedBy>
  <cp:revision>9</cp:revision>
  <cp:lastPrinted>2025-03-03T06:49:00Z</cp:lastPrinted>
  <dcterms:created xsi:type="dcterms:W3CDTF">2026-02-11T05:18:00Z</dcterms:created>
  <dcterms:modified xsi:type="dcterms:W3CDTF">2026-07-12T10:20:00Z</dcterms:modified>
</cp:coreProperties>
</file>