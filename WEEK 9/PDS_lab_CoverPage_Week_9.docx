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BC0257" w:rsidRPr="00B406A6" w:rsidRDefault="00BC0257" w:rsidP="005C6839">
      <w:pPr>
        <w:jc w:val="center"/>
        <w:rPr>
          <w:b/>
          <w:color w:val="C45911" w:themeColor="accent2" w:themeShade="BF"/>
          <w:sz w:val="26"/>
          <w:szCs w:val="36"/>
        </w:rPr>
      </w:pPr>
    </w:p>
    <w:p w:rsidR="005D4FD2" w:rsidRPr="001C29DB" w:rsidRDefault="005D4FD2" w:rsidP="005D4FD2">
      <w:pPr>
        <w:jc w:val="center"/>
        <w:rPr>
          <w:b/>
          <w:color w:val="385623" w:themeColor="accent6" w:themeShade="80"/>
          <w:sz w:val="64"/>
          <w:szCs w:val="36"/>
        </w:rPr>
      </w:pPr>
      <w:r w:rsidRPr="001C29DB">
        <w:rPr>
          <w:b/>
          <w:color w:val="385623" w:themeColor="accent6" w:themeShade="80"/>
          <w:sz w:val="64"/>
          <w:szCs w:val="36"/>
        </w:rPr>
        <w:t>Laboratory Record</w:t>
      </w:r>
    </w:p>
    <w:p w:rsidR="005D4FD2" w:rsidRPr="001C29DB" w:rsidRDefault="005D4FD2" w:rsidP="005D4FD2">
      <w:pPr>
        <w:jc w:val="center"/>
        <w:rPr>
          <w:b/>
          <w:color w:val="385623" w:themeColor="accent6" w:themeShade="80"/>
          <w:sz w:val="28"/>
          <w:szCs w:val="28"/>
        </w:rPr>
      </w:pPr>
      <w:r w:rsidRPr="001C29DB">
        <w:rPr>
          <w:b/>
          <w:noProof/>
          <w:color w:val="385623" w:themeColor="accent6" w:themeShade="80"/>
          <w:sz w:val="28"/>
          <w:szCs w:val="28"/>
          <w:lang w:eastAsia="en-IN"/>
        </w:rPr>
        <w:t>submitted as part of</w:t>
      </w:r>
    </w:p>
    <w:p w:rsidR="006C3F00" w:rsidRPr="001C29DB" w:rsidRDefault="006C3F00" w:rsidP="005C6839">
      <w:pPr>
        <w:jc w:val="center"/>
        <w:rPr>
          <w:b/>
          <w:noProof/>
          <w:color w:val="385623" w:themeColor="accent6" w:themeShade="80"/>
          <w:sz w:val="58"/>
          <w:lang w:eastAsia="en-IN"/>
        </w:rPr>
      </w:pPr>
      <w:r w:rsidRPr="001C29DB">
        <w:rPr>
          <w:b/>
          <w:noProof/>
          <w:color w:val="385623" w:themeColor="accent6" w:themeShade="80"/>
          <w:sz w:val="58"/>
          <w:lang w:eastAsia="en-IN"/>
        </w:rPr>
        <w:t>Programming for Data Science Lab</w:t>
      </w:r>
    </w:p>
    <w:p w:rsidR="004F0101" w:rsidRPr="001C29DB" w:rsidRDefault="006C3F00" w:rsidP="005C6839">
      <w:pPr>
        <w:jc w:val="center"/>
        <w:rPr>
          <w:b/>
          <w:noProof/>
          <w:color w:val="385623" w:themeColor="accent6" w:themeShade="80"/>
          <w:sz w:val="58"/>
          <w:lang w:eastAsia="en-IN"/>
        </w:rPr>
      </w:pPr>
      <w:r w:rsidRPr="001C29DB">
        <w:rPr>
          <w:b/>
          <w:noProof/>
          <w:color w:val="385623" w:themeColor="accent6" w:themeShade="80"/>
          <w:sz w:val="58"/>
          <w:lang w:eastAsia="en-IN"/>
        </w:rPr>
        <w:t>(MACSE502)</w:t>
      </w:r>
      <w:r w:rsidR="006401C3" w:rsidRPr="001C29DB">
        <w:rPr>
          <w:b/>
          <w:noProof/>
          <w:color w:val="385623" w:themeColor="accent6" w:themeShade="80"/>
          <w:sz w:val="58"/>
          <w:lang w:eastAsia="en-IN"/>
        </w:rPr>
        <w:t xml:space="preserve"> </w:t>
      </w:r>
    </w:p>
    <w:p w:rsidR="00EE43DC" w:rsidRPr="001C29DB" w:rsidRDefault="00B406A6" w:rsidP="00F924BA">
      <w:pPr>
        <w:jc w:val="center"/>
        <w:rPr>
          <w:b/>
          <w:noProof/>
          <w:color w:val="385623" w:themeColor="accent6" w:themeShade="80"/>
          <w:sz w:val="42"/>
          <w:lang w:eastAsia="en-IN"/>
        </w:rPr>
      </w:pPr>
      <w:r w:rsidRPr="001C29DB">
        <w:rPr>
          <w:b/>
          <w:noProof/>
          <w:color w:val="385623" w:themeColor="accent6" w:themeShade="80"/>
          <w:sz w:val="42"/>
          <w:highlight w:val="lightGray"/>
          <w:lang w:eastAsia="en-IN"/>
        </w:rPr>
        <w:t>LAB ASSESESMENT</w:t>
      </w:r>
      <w:r w:rsidR="00F343F4" w:rsidRPr="001C29DB">
        <w:rPr>
          <w:b/>
          <w:noProof/>
          <w:color w:val="385623" w:themeColor="accent6" w:themeShade="80"/>
          <w:sz w:val="42"/>
          <w:highlight w:val="lightGray"/>
          <w:lang w:eastAsia="en-IN"/>
        </w:rPr>
        <w:t>-</w:t>
      </w:r>
      <w:r w:rsidR="00A8656C">
        <w:rPr>
          <w:b/>
          <w:noProof/>
          <w:color w:val="385623" w:themeColor="accent6" w:themeShade="80"/>
          <w:sz w:val="42"/>
          <w:highlight w:val="lightGray"/>
          <w:lang w:eastAsia="en-IN"/>
        </w:rPr>
        <w:t>9</w:t>
      </w:r>
      <w:bookmarkStart w:id="0" w:name="_GoBack"/>
      <w:bookmarkEnd w:id="0"/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</w:p>
    <w:p w:rsidR="001C0A67" w:rsidRPr="00B406A6" w:rsidRDefault="001C0A67" w:rsidP="00C60B63">
      <w:pPr>
        <w:jc w:val="center"/>
        <w:rPr>
          <w:b/>
          <w:noProof/>
          <w:color w:val="C45911" w:themeColor="accent2" w:themeShade="BF"/>
          <w:sz w:val="26"/>
          <w:lang w:eastAsia="en-IN"/>
        </w:rPr>
      </w:pPr>
    </w:p>
    <w:p w:rsidR="00F32071" w:rsidRPr="001C29DB" w:rsidRDefault="00F32071" w:rsidP="00C60B63">
      <w:pPr>
        <w:jc w:val="center"/>
        <w:rPr>
          <w:b/>
          <w:noProof/>
          <w:color w:val="385623" w:themeColor="accent6" w:themeShade="80"/>
          <w:sz w:val="30"/>
          <w:lang w:eastAsia="en-IN"/>
        </w:rPr>
      </w:pPr>
      <w:r w:rsidRPr="001C29DB">
        <w:rPr>
          <w:b/>
          <w:noProof/>
          <w:color w:val="385623" w:themeColor="accent6" w:themeShade="80"/>
          <w:sz w:val="30"/>
          <w:lang w:eastAsia="en-IN"/>
        </w:rPr>
        <w:t>by</w:t>
      </w:r>
    </w:p>
    <w:p w:rsidR="00E33A59" w:rsidRPr="00B406A6" w:rsidRDefault="00E33A59" w:rsidP="00C60B63">
      <w:pPr>
        <w:jc w:val="center"/>
        <w:rPr>
          <w:b/>
          <w:noProof/>
          <w:color w:val="C45911" w:themeColor="accent2" w:themeShade="BF"/>
          <w:sz w:val="30"/>
          <w:lang w:eastAsia="en-IN"/>
        </w:rPr>
      </w:pPr>
    </w:p>
    <w:p w:rsidR="005C6839" w:rsidRPr="00B406A6" w:rsidRDefault="005342D0" w:rsidP="009B4571">
      <w:pPr>
        <w:ind w:left="-567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drawing>
          <wp:inline distT="0" distB="0" distL="0" distR="0" wp14:anchorId="6DEA88AE" wp14:editId="598A5FC3">
            <wp:extent cx="6893841" cy="817295"/>
            <wp:effectExtent l="0" t="57150" r="0" b="5905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EE43DC" w:rsidRPr="00B406A6" w:rsidRDefault="00D67AFE" w:rsidP="009C36D8">
      <w:pPr>
        <w:jc w:val="center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t xml:space="preserve">            </w:t>
      </w:r>
    </w:p>
    <w:p w:rsidR="00336E02" w:rsidRPr="00B406A6" w:rsidRDefault="00D67AFE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  <w:r w:rsidRPr="00B406A6">
        <w:rPr>
          <w:b/>
          <w:noProof/>
          <w:color w:val="C45911" w:themeColor="accent2" w:themeShade="BF"/>
          <w:sz w:val="32"/>
          <w:lang w:eastAsia="en-IN"/>
        </w:rPr>
        <w:t xml:space="preserve"> </w:t>
      </w:r>
    </w:p>
    <w:p w:rsidR="00336E02" w:rsidRPr="00B406A6" w:rsidRDefault="00336E02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</w:p>
    <w:p w:rsidR="00D67AFE" w:rsidRPr="00B406A6" w:rsidRDefault="00D67AFE" w:rsidP="009C36D8">
      <w:pPr>
        <w:jc w:val="center"/>
        <w:rPr>
          <w:b/>
          <w:noProof/>
          <w:color w:val="C45911" w:themeColor="accent2" w:themeShade="BF"/>
          <w:sz w:val="32"/>
          <w:lang w:eastAsia="en-IN"/>
        </w:rPr>
      </w:pPr>
      <w:r w:rsidRPr="00B406A6">
        <w:rPr>
          <w:b/>
          <w:noProof/>
          <w:color w:val="C45911" w:themeColor="accent2" w:themeShade="BF"/>
          <w:sz w:val="46"/>
          <w:lang w:eastAsia="en-IN"/>
        </w:rPr>
        <w:t xml:space="preserve"> To</w:t>
      </w:r>
    </w:p>
    <w:p w:rsidR="00EE43DC" w:rsidRPr="00B406A6" w:rsidRDefault="00EE43DC" w:rsidP="009C36D8">
      <w:pPr>
        <w:jc w:val="center"/>
        <w:rPr>
          <w:b/>
          <w:noProof/>
          <w:color w:val="C45911" w:themeColor="accent2" w:themeShade="BF"/>
          <w:lang w:eastAsia="en-IN"/>
        </w:rPr>
      </w:pPr>
    </w:p>
    <w:p w:rsidR="00F924BA" w:rsidRPr="00B406A6" w:rsidRDefault="005342D0" w:rsidP="009B4571">
      <w:pPr>
        <w:ind w:left="-567"/>
        <w:rPr>
          <w:noProof/>
          <w:color w:val="C45911" w:themeColor="accent2" w:themeShade="BF"/>
          <w:lang w:eastAsia="en-IN"/>
        </w:rPr>
      </w:pPr>
      <w:r w:rsidRPr="00B406A6">
        <w:rPr>
          <w:noProof/>
          <w:color w:val="C45911" w:themeColor="accent2" w:themeShade="BF"/>
          <w:lang w:eastAsia="en-IN"/>
        </w:rPr>
        <w:drawing>
          <wp:inline distT="0" distB="0" distL="0" distR="0" wp14:anchorId="2C88B30D" wp14:editId="1349D331">
            <wp:extent cx="6847156" cy="872197"/>
            <wp:effectExtent l="0" t="57150" r="0" b="6159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F924BA" w:rsidRPr="00B406A6" w:rsidRDefault="00F924BA" w:rsidP="00042ED6">
      <w:pPr>
        <w:ind w:firstLine="720"/>
        <w:rPr>
          <w:noProof/>
          <w:color w:val="C45911" w:themeColor="accent2" w:themeShade="BF"/>
          <w:lang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E33A59" w:rsidRPr="00B406A6" w:rsidRDefault="00E33A59" w:rsidP="00A74005">
      <w:pPr>
        <w:jc w:val="center"/>
        <w:rPr>
          <w:b/>
          <w:bCs/>
          <w:noProof/>
          <w:color w:val="C45911" w:themeColor="accent2" w:themeShade="BF"/>
          <w:sz w:val="42"/>
          <w:lang w:val="en-US" w:eastAsia="en-IN"/>
        </w:rPr>
      </w:pPr>
    </w:p>
    <w:p w:rsidR="005C6839" w:rsidRPr="001C29DB" w:rsidRDefault="00851ABE" w:rsidP="00A74005">
      <w:pPr>
        <w:jc w:val="center"/>
        <w:rPr>
          <w:noProof/>
          <w:color w:val="385623" w:themeColor="accent6" w:themeShade="80"/>
          <w:lang w:eastAsia="en-IN"/>
        </w:rPr>
      </w:pPr>
      <w:r w:rsidRPr="001C29DB">
        <w:rPr>
          <w:noProof/>
          <w:color w:val="385623" w:themeColor="accent6" w:themeShade="80"/>
          <w:lang w:eastAsia="en-IN"/>
        </w:rPr>
        <w:drawing>
          <wp:anchor distT="0" distB="0" distL="114300" distR="114300" simplePos="0" relativeHeight="251660800" behindDoc="0" locked="0" layoutInCell="1" allowOverlap="1" wp14:anchorId="12278632" wp14:editId="1153F2AD">
            <wp:simplePos x="0" y="0"/>
            <wp:positionH relativeFrom="margin">
              <wp:posOffset>875030</wp:posOffset>
            </wp:positionH>
            <wp:positionV relativeFrom="paragraph">
              <wp:posOffset>321310</wp:posOffset>
            </wp:positionV>
            <wp:extent cx="4243705" cy="1328420"/>
            <wp:effectExtent l="0" t="0" r="0" b="5080"/>
            <wp:wrapTopAndBottom/>
            <wp:docPr id="1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2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7" t="6174" r="-2326" b="-1867"/>
                    <a:stretch/>
                  </pic:blipFill>
                  <pic:spPr bwMode="auto">
                    <a:xfrm>
                      <a:off x="0" y="0"/>
                      <a:ext cx="4243705" cy="1328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6C8" w:rsidRPr="001C29DB">
        <w:rPr>
          <w:b/>
          <w:bCs/>
          <w:noProof/>
          <w:color w:val="385623" w:themeColor="accent6" w:themeShade="80"/>
          <w:sz w:val="42"/>
          <w:lang w:val="en-US" w:eastAsia="en-IN"/>
        </w:rPr>
        <w:t>School of Computer Science and Engineering</w:t>
      </w:r>
      <w:r w:rsidR="00A74005" w:rsidRPr="001C29DB">
        <w:rPr>
          <w:b/>
          <w:bCs/>
          <w:noProof/>
          <w:color w:val="385623" w:themeColor="accent6" w:themeShade="80"/>
          <w:sz w:val="42"/>
          <w:lang w:val="en-US" w:eastAsia="en-IN"/>
        </w:rPr>
        <w:t xml:space="preserve"> </w:t>
      </w:r>
    </w:p>
    <w:p w:rsidR="00E43FB2" w:rsidRPr="001C29DB" w:rsidRDefault="00A8656C" w:rsidP="004F0101">
      <w:pPr>
        <w:jc w:val="center"/>
        <w:rPr>
          <w:b/>
          <w:color w:val="385623" w:themeColor="accent6" w:themeShade="80"/>
          <w:szCs w:val="24"/>
        </w:rPr>
      </w:pPr>
      <w:r>
        <w:rPr>
          <w:b/>
          <w:noProof/>
          <w:color w:val="385623" w:themeColor="accent6" w:themeShade="80"/>
          <w:sz w:val="32"/>
          <w:lang w:eastAsia="en-IN"/>
        </w:rPr>
        <w:t>October</w:t>
      </w:r>
      <w:r w:rsidR="006E419A" w:rsidRPr="001C29DB">
        <w:rPr>
          <w:b/>
          <w:noProof/>
          <w:color w:val="385623" w:themeColor="accent6" w:themeShade="80"/>
          <w:sz w:val="32"/>
          <w:lang w:eastAsia="en-IN"/>
        </w:rPr>
        <w:t xml:space="preserve">  2026</w:t>
      </w:r>
    </w:p>
    <w:sectPr w:rsidR="00E43FB2" w:rsidRPr="001C29DB" w:rsidSect="006B4ADF">
      <w:footerReference w:type="default" r:id="rId19"/>
      <w:pgSz w:w="11906" w:h="16838" w:code="9"/>
      <w:pgMar w:top="720" w:right="1440" w:bottom="720" w:left="1440" w:header="709" w:footer="709" w:gutter="0"/>
      <w:pgBorders w:offsetFrom="page">
        <w:top w:val="basicWhiteDashes" w:sz="6" w:space="24" w:color="auto"/>
        <w:left w:val="basicWhiteDashes" w:sz="6" w:space="24" w:color="auto"/>
        <w:bottom w:val="basicWhiteDashes" w:sz="6" w:space="24" w:color="auto"/>
        <w:right w:val="basicWhiteDashes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014" w:rsidRDefault="00092014" w:rsidP="00E8354B">
      <w:r>
        <w:separator/>
      </w:r>
    </w:p>
  </w:endnote>
  <w:endnote w:type="continuationSeparator" w:id="0">
    <w:p w:rsidR="00092014" w:rsidRDefault="00092014" w:rsidP="00E8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8C8" w:rsidRDefault="009D68C8" w:rsidP="004C1A61">
    <w:pPr>
      <w:pStyle w:val="Footer"/>
      <w:jc w:val="both"/>
    </w:pPr>
    <w:r>
      <w:t xml:space="preserve">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014" w:rsidRDefault="00092014" w:rsidP="00E8354B">
      <w:r>
        <w:separator/>
      </w:r>
    </w:p>
  </w:footnote>
  <w:footnote w:type="continuationSeparator" w:id="0">
    <w:p w:rsidR="00092014" w:rsidRDefault="00092014" w:rsidP="00E8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5439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09B818CD"/>
    <w:multiLevelType w:val="hybridMultilevel"/>
    <w:tmpl w:val="8440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03296"/>
    <w:multiLevelType w:val="hybridMultilevel"/>
    <w:tmpl w:val="BA12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75190"/>
    <w:multiLevelType w:val="multilevel"/>
    <w:tmpl w:val="8FA8A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29A852C4"/>
    <w:multiLevelType w:val="multilevel"/>
    <w:tmpl w:val="8FA8A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2C492078"/>
    <w:multiLevelType w:val="hybridMultilevel"/>
    <w:tmpl w:val="C67AE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666BA3"/>
    <w:multiLevelType w:val="hybridMultilevel"/>
    <w:tmpl w:val="B5144970"/>
    <w:lvl w:ilvl="0" w:tplc="D090D1B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F62D82"/>
    <w:multiLevelType w:val="hybridMultilevel"/>
    <w:tmpl w:val="14124A94"/>
    <w:lvl w:ilvl="0" w:tplc="6BF4CB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4B394B"/>
    <w:multiLevelType w:val="hybridMultilevel"/>
    <w:tmpl w:val="7714C638"/>
    <w:lvl w:ilvl="0" w:tplc="CBBA3578">
      <w:start w:val="1"/>
      <w:numFmt w:val="decimal"/>
      <w:lvlText w:val="%1."/>
      <w:lvlJc w:val="left"/>
      <w:pPr>
        <w:ind w:left="720" w:hanging="360"/>
      </w:pPr>
      <w:rPr>
        <w:color w:val="C4591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3A32ED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>
    <w:nsid w:val="5FC26CCC"/>
    <w:multiLevelType w:val="hybridMultilevel"/>
    <w:tmpl w:val="5B1E1C82"/>
    <w:lvl w:ilvl="0" w:tplc="40090013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>
    <w:nsid w:val="616242AE"/>
    <w:multiLevelType w:val="multilevel"/>
    <w:tmpl w:val="3EA6C6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>
    <w:nsid w:val="64F66DA9"/>
    <w:multiLevelType w:val="hybridMultilevel"/>
    <w:tmpl w:val="60261000"/>
    <w:lvl w:ilvl="0" w:tplc="25DE0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D2C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1C2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58E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56D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E0A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C83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A5B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3CA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684E547A"/>
    <w:multiLevelType w:val="hybridMultilevel"/>
    <w:tmpl w:val="12106FD2"/>
    <w:lvl w:ilvl="0" w:tplc="650299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300D9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82D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5C2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30A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F2A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749E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A7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A5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71F2317E"/>
    <w:multiLevelType w:val="hybridMultilevel"/>
    <w:tmpl w:val="D21299B4"/>
    <w:lvl w:ilvl="0" w:tplc="40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D01425C0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7B167914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F22DBB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876446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4C34DE7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D590A50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3646929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88E0A206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>
    <w:nsid w:val="76544599"/>
    <w:multiLevelType w:val="hybridMultilevel"/>
    <w:tmpl w:val="6F92B0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11"/>
  </w:num>
  <w:num w:numId="6">
    <w:abstractNumId w:val="9"/>
  </w:num>
  <w:num w:numId="7">
    <w:abstractNumId w:val="3"/>
  </w:num>
  <w:num w:numId="8">
    <w:abstractNumId w:val="4"/>
  </w:num>
  <w:num w:numId="9">
    <w:abstractNumId w:val="12"/>
  </w:num>
  <w:num w:numId="10">
    <w:abstractNumId w:val="7"/>
  </w:num>
  <w:num w:numId="11">
    <w:abstractNumId w:val="10"/>
  </w:num>
  <w:num w:numId="12">
    <w:abstractNumId w:val="14"/>
  </w:num>
  <w:num w:numId="13">
    <w:abstractNumId w:val="13"/>
  </w:num>
  <w:num w:numId="14">
    <w:abstractNumId w:val="2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85"/>
    <w:rsid w:val="000022FC"/>
    <w:rsid w:val="000071A0"/>
    <w:rsid w:val="00015298"/>
    <w:rsid w:val="00016CB4"/>
    <w:rsid w:val="00016D32"/>
    <w:rsid w:val="00017E38"/>
    <w:rsid w:val="000309DF"/>
    <w:rsid w:val="00032C5F"/>
    <w:rsid w:val="00041865"/>
    <w:rsid w:val="00042ED6"/>
    <w:rsid w:val="00043764"/>
    <w:rsid w:val="000556A2"/>
    <w:rsid w:val="000563B1"/>
    <w:rsid w:val="000622A9"/>
    <w:rsid w:val="000645B6"/>
    <w:rsid w:val="000714DA"/>
    <w:rsid w:val="00091215"/>
    <w:rsid w:val="00092014"/>
    <w:rsid w:val="000D565F"/>
    <w:rsid w:val="000E70A1"/>
    <w:rsid w:val="000F1F6E"/>
    <w:rsid w:val="000F5D04"/>
    <w:rsid w:val="00127CCF"/>
    <w:rsid w:val="00132ECC"/>
    <w:rsid w:val="00133197"/>
    <w:rsid w:val="001348B4"/>
    <w:rsid w:val="00141B55"/>
    <w:rsid w:val="0014222A"/>
    <w:rsid w:val="0014713D"/>
    <w:rsid w:val="00156C3D"/>
    <w:rsid w:val="00165C9A"/>
    <w:rsid w:val="0017507D"/>
    <w:rsid w:val="00175F94"/>
    <w:rsid w:val="001804CD"/>
    <w:rsid w:val="00190CDF"/>
    <w:rsid w:val="00196741"/>
    <w:rsid w:val="001A14B1"/>
    <w:rsid w:val="001C0A67"/>
    <w:rsid w:val="001C29DB"/>
    <w:rsid w:val="001D2B30"/>
    <w:rsid w:val="001E146C"/>
    <w:rsid w:val="001E3C93"/>
    <w:rsid w:val="001F4DCC"/>
    <w:rsid w:val="00201B96"/>
    <w:rsid w:val="002023F3"/>
    <w:rsid w:val="002112F0"/>
    <w:rsid w:val="0022634A"/>
    <w:rsid w:val="00226622"/>
    <w:rsid w:val="00227F42"/>
    <w:rsid w:val="00230E6F"/>
    <w:rsid w:val="00240E94"/>
    <w:rsid w:val="00253484"/>
    <w:rsid w:val="002544D4"/>
    <w:rsid w:val="0026035E"/>
    <w:rsid w:val="00265F20"/>
    <w:rsid w:val="00276536"/>
    <w:rsid w:val="00276550"/>
    <w:rsid w:val="002845C6"/>
    <w:rsid w:val="00295EBE"/>
    <w:rsid w:val="002972E5"/>
    <w:rsid w:val="002A074C"/>
    <w:rsid w:val="002A6078"/>
    <w:rsid w:val="002B0DE5"/>
    <w:rsid w:val="002B337B"/>
    <w:rsid w:val="002B59C9"/>
    <w:rsid w:val="002C5520"/>
    <w:rsid w:val="002D17D1"/>
    <w:rsid w:val="002D61F3"/>
    <w:rsid w:val="002D7423"/>
    <w:rsid w:val="002E1545"/>
    <w:rsid w:val="002E52D1"/>
    <w:rsid w:val="003057A2"/>
    <w:rsid w:val="00316981"/>
    <w:rsid w:val="00322DD7"/>
    <w:rsid w:val="00331FD0"/>
    <w:rsid w:val="0033207E"/>
    <w:rsid w:val="00332AF6"/>
    <w:rsid w:val="00332E90"/>
    <w:rsid w:val="00336E02"/>
    <w:rsid w:val="003435FC"/>
    <w:rsid w:val="00380040"/>
    <w:rsid w:val="00380634"/>
    <w:rsid w:val="00383099"/>
    <w:rsid w:val="0038734E"/>
    <w:rsid w:val="00391548"/>
    <w:rsid w:val="003A4347"/>
    <w:rsid w:val="003A5D1F"/>
    <w:rsid w:val="003D0F31"/>
    <w:rsid w:val="003E2931"/>
    <w:rsid w:val="003F06CF"/>
    <w:rsid w:val="003F45CD"/>
    <w:rsid w:val="00402DEA"/>
    <w:rsid w:val="00415693"/>
    <w:rsid w:val="00417E5F"/>
    <w:rsid w:val="00446898"/>
    <w:rsid w:val="00455212"/>
    <w:rsid w:val="00456634"/>
    <w:rsid w:val="004842A0"/>
    <w:rsid w:val="004B2BCE"/>
    <w:rsid w:val="004B393C"/>
    <w:rsid w:val="004C1A61"/>
    <w:rsid w:val="004D0557"/>
    <w:rsid w:val="004E070A"/>
    <w:rsid w:val="004E1146"/>
    <w:rsid w:val="004E1F22"/>
    <w:rsid w:val="004E7F81"/>
    <w:rsid w:val="004F0101"/>
    <w:rsid w:val="004F0B9D"/>
    <w:rsid w:val="004F722E"/>
    <w:rsid w:val="005001B0"/>
    <w:rsid w:val="0050059D"/>
    <w:rsid w:val="00502448"/>
    <w:rsid w:val="00504CD8"/>
    <w:rsid w:val="00517138"/>
    <w:rsid w:val="00525E78"/>
    <w:rsid w:val="00533E50"/>
    <w:rsid w:val="005342D0"/>
    <w:rsid w:val="00536783"/>
    <w:rsid w:val="00542C1F"/>
    <w:rsid w:val="0055188B"/>
    <w:rsid w:val="0055397A"/>
    <w:rsid w:val="00554395"/>
    <w:rsid w:val="00554B70"/>
    <w:rsid w:val="00557D0C"/>
    <w:rsid w:val="005673D8"/>
    <w:rsid w:val="0056749D"/>
    <w:rsid w:val="005B3946"/>
    <w:rsid w:val="005C2B8D"/>
    <w:rsid w:val="005C2E85"/>
    <w:rsid w:val="005C2F8B"/>
    <w:rsid w:val="005C5656"/>
    <w:rsid w:val="005C6839"/>
    <w:rsid w:val="005D24D9"/>
    <w:rsid w:val="005D4FD2"/>
    <w:rsid w:val="005E5939"/>
    <w:rsid w:val="006065E9"/>
    <w:rsid w:val="00611E5E"/>
    <w:rsid w:val="006151EF"/>
    <w:rsid w:val="00630A8F"/>
    <w:rsid w:val="00634AEA"/>
    <w:rsid w:val="006401C3"/>
    <w:rsid w:val="00644A64"/>
    <w:rsid w:val="00644D27"/>
    <w:rsid w:val="006516FD"/>
    <w:rsid w:val="00654DD6"/>
    <w:rsid w:val="00656B8B"/>
    <w:rsid w:val="006623AC"/>
    <w:rsid w:val="006668A5"/>
    <w:rsid w:val="006724B2"/>
    <w:rsid w:val="006725CC"/>
    <w:rsid w:val="00676BC5"/>
    <w:rsid w:val="00683D69"/>
    <w:rsid w:val="00686D0E"/>
    <w:rsid w:val="006870CF"/>
    <w:rsid w:val="00693217"/>
    <w:rsid w:val="006A27A1"/>
    <w:rsid w:val="006A4376"/>
    <w:rsid w:val="006B0B6B"/>
    <w:rsid w:val="006B2FAB"/>
    <w:rsid w:val="006B3993"/>
    <w:rsid w:val="006B3EDE"/>
    <w:rsid w:val="006B4ADF"/>
    <w:rsid w:val="006C3F00"/>
    <w:rsid w:val="006C594F"/>
    <w:rsid w:val="006D55FF"/>
    <w:rsid w:val="006E419A"/>
    <w:rsid w:val="006F40AD"/>
    <w:rsid w:val="00712973"/>
    <w:rsid w:val="00712EA2"/>
    <w:rsid w:val="00720C7F"/>
    <w:rsid w:val="00721423"/>
    <w:rsid w:val="00723975"/>
    <w:rsid w:val="00725B42"/>
    <w:rsid w:val="00726420"/>
    <w:rsid w:val="007316BE"/>
    <w:rsid w:val="007344B8"/>
    <w:rsid w:val="007437DF"/>
    <w:rsid w:val="00747BA1"/>
    <w:rsid w:val="00772CD6"/>
    <w:rsid w:val="00777A13"/>
    <w:rsid w:val="007822A3"/>
    <w:rsid w:val="00782B59"/>
    <w:rsid w:val="0078671B"/>
    <w:rsid w:val="00790B11"/>
    <w:rsid w:val="00793A5F"/>
    <w:rsid w:val="0079578D"/>
    <w:rsid w:val="007976C8"/>
    <w:rsid w:val="007A5580"/>
    <w:rsid w:val="007A67E1"/>
    <w:rsid w:val="007B1C06"/>
    <w:rsid w:val="007B390C"/>
    <w:rsid w:val="007C03AC"/>
    <w:rsid w:val="007D41B4"/>
    <w:rsid w:val="007E00F0"/>
    <w:rsid w:val="007E7904"/>
    <w:rsid w:val="007F74A9"/>
    <w:rsid w:val="008044A5"/>
    <w:rsid w:val="0080572F"/>
    <w:rsid w:val="0080588C"/>
    <w:rsid w:val="00816883"/>
    <w:rsid w:val="00823FBD"/>
    <w:rsid w:val="008248FC"/>
    <w:rsid w:val="00826870"/>
    <w:rsid w:val="00842F76"/>
    <w:rsid w:val="00851ABE"/>
    <w:rsid w:val="00862AB5"/>
    <w:rsid w:val="0087698E"/>
    <w:rsid w:val="00887290"/>
    <w:rsid w:val="00897105"/>
    <w:rsid w:val="008B0DEF"/>
    <w:rsid w:val="008B2419"/>
    <w:rsid w:val="008B5BD5"/>
    <w:rsid w:val="008C067C"/>
    <w:rsid w:val="008C6726"/>
    <w:rsid w:val="008F3B0E"/>
    <w:rsid w:val="008F420F"/>
    <w:rsid w:val="00901232"/>
    <w:rsid w:val="00903CE2"/>
    <w:rsid w:val="00916050"/>
    <w:rsid w:val="009233E7"/>
    <w:rsid w:val="009271BB"/>
    <w:rsid w:val="009523C4"/>
    <w:rsid w:val="0095505D"/>
    <w:rsid w:val="009603A5"/>
    <w:rsid w:val="00960D86"/>
    <w:rsid w:val="0096582C"/>
    <w:rsid w:val="009713B8"/>
    <w:rsid w:val="00974326"/>
    <w:rsid w:val="00974665"/>
    <w:rsid w:val="00974C69"/>
    <w:rsid w:val="009874D2"/>
    <w:rsid w:val="0099169E"/>
    <w:rsid w:val="009941BD"/>
    <w:rsid w:val="009B2762"/>
    <w:rsid w:val="009B4571"/>
    <w:rsid w:val="009B5E1A"/>
    <w:rsid w:val="009C14E9"/>
    <w:rsid w:val="009C36D8"/>
    <w:rsid w:val="009D68C8"/>
    <w:rsid w:val="009E2253"/>
    <w:rsid w:val="009E3528"/>
    <w:rsid w:val="009F743C"/>
    <w:rsid w:val="00A10751"/>
    <w:rsid w:val="00A10C52"/>
    <w:rsid w:val="00A31063"/>
    <w:rsid w:val="00A36C58"/>
    <w:rsid w:val="00A44DE3"/>
    <w:rsid w:val="00A45948"/>
    <w:rsid w:val="00A50335"/>
    <w:rsid w:val="00A51FC4"/>
    <w:rsid w:val="00A51FDE"/>
    <w:rsid w:val="00A520AC"/>
    <w:rsid w:val="00A5544A"/>
    <w:rsid w:val="00A616C8"/>
    <w:rsid w:val="00A61BDD"/>
    <w:rsid w:val="00A71E29"/>
    <w:rsid w:val="00A73E09"/>
    <w:rsid w:val="00A74005"/>
    <w:rsid w:val="00A75A78"/>
    <w:rsid w:val="00A760C0"/>
    <w:rsid w:val="00A777E4"/>
    <w:rsid w:val="00A80E59"/>
    <w:rsid w:val="00A816D6"/>
    <w:rsid w:val="00A863F8"/>
    <w:rsid w:val="00A8656C"/>
    <w:rsid w:val="00A87472"/>
    <w:rsid w:val="00A93A54"/>
    <w:rsid w:val="00AA5DD0"/>
    <w:rsid w:val="00AB26CF"/>
    <w:rsid w:val="00AB7846"/>
    <w:rsid w:val="00AC2AE1"/>
    <w:rsid w:val="00AD6D2C"/>
    <w:rsid w:val="00AE458F"/>
    <w:rsid w:val="00AE5929"/>
    <w:rsid w:val="00AF223A"/>
    <w:rsid w:val="00B002D5"/>
    <w:rsid w:val="00B06F0D"/>
    <w:rsid w:val="00B305BA"/>
    <w:rsid w:val="00B315FB"/>
    <w:rsid w:val="00B31B63"/>
    <w:rsid w:val="00B348A2"/>
    <w:rsid w:val="00B367E6"/>
    <w:rsid w:val="00B406A6"/>
    <w:rsid w:val="00B42DB8"/>
    <w:rsid w:val="00B435BE"/>
    <w:rsid w:val="00B517B9"/>
    <w:rsid w:val="00B53799"/>
    <w:rsid w:val="00B56799"/>
    <w:rsid w:val="00B66067"/>
    <w:rsid w:val="00B818B2"/>
    <w:rsid w:val="00B93A0B"/>
    <w:rsid w:val="00B94ABA"/>
    <w:rsid w:val="00BA6929"/>
    <w:rsid w:val="00BC0257"/>
    <w:rsid w:val="00BC4ADD"/>
    <w:rsid w:val="00BC60FD"/>
    <w:rsid w:val="00BC6757"/>
    <w:rsid w:val="00BD1C75"/>
    <w:rsid w:val="00BD629C"/>
    <w:rsid w:val="00BE4410"/>
    <w:rsid w:val="00BF5F4D"/>
    <w:rsid w:val="00BF73BF"/>
    <w:rsid w:val="00C07088"/>
    <w:rsid w:val="00C10C15"/>
    <w:rsid w:val="00C127B1"/>
    <w:rsid w:val="00C12BA8"/>
    <w:rsid w:val="00C33985"/>
    <w:rsid w:val="00C374D5"/>
    <w:rsid w:val="00C37C9D"/>
    <w:rsid w:val="00C45F4B"/>
    <w:rsid w:val="00C55AF0"/>
    <w:rsid w:val="00C605A1"/>
    <w:rsid w:val="00C60B63"/>
    <w:rsid w:val="00C653E5"/>
    <w:rsid w:val="00C67F71"/>
    <w:rsid w:val="00C753CF"/>
    <w:rsid w:val="00C81E44"/>
    <w:rsid w:val="00CA28C5"/>
    <w:rsid w:val="00CA30D6"/>
    <w:rsid w:val="00CC2503"/>
    <w:rsid w:val="00CD1086"/>
    <w:rsid w:val="00CD303C"/>
    <w:rsid w:val="00CE0986"/>
    <w:rsid w:val="00CE1B00"/>
    <w:rsid w:val="00CF3E3C"/>
    <w:rsid w:val="00CF51A8"/>
    <w:rsid w:val="00D0671D"/>
    <w:rsid w:val="00D30D92"/>
    <w:rsid w:val="00D462E7"/>
    <w:rsid w:val="00D60221"/>
    <w:rsid w:val="00D66E88"/>
    <w:rsid w:val="00D67AFE"/>
    <w:rsid w:val="00D80574"/>
    <w:rsid w:val="00D866E2"/>
    <w:rsid w:val="00D87604"/>
    <w:rsid w:val="00D979CB"/>
    <w:rsid w:val="00DA2AFD"/>
    <w:rsid w:val="00DA2D1A"/>
    <w:rsid w:val="00DB4C8C"/>
    <w:rsid w:val="00DC0A57"/>
    <w:rsid w:val="00DC106A"/>
    <w:rsid w:val="00DC447D"/>
    <w:rsid w:val="00DC44B8"/>
    <w:rsid w:val="00DD0561"/>
    <w:rsid w:val="00DD7588"/>
    <w:rsid w:val="00DF4592"/>
    <w:rsid w:val="00DF6A71"/>
    <w:rsid w:val="00DF7450"/>
    <w:rsid w:val="00E078A5"/>
    <w:rsid w:val="00E22457"/>
    <w:rsid w:val="00E24BD7"/>
    <w:rsid w:val="00E3000A"/>
    <w:rsid w:val="00E33A59"/>
    <w:rsid w:val="00E36270"/>
    <w:rsid w:val="00E411A9"/>
    <w:rsid w:val="00E43FB2"/>
    <w:rsid w:val="00E52214"/>
    <w:rsid w:val="00E6062A"/>
    <w:rsid w:val="00E63130"/>
    <w:rsid w:val="00E6799F"/>
    <w:rsid w:val="00E77A10"/>
    <w:rsid w:val="00E8354B"/>
    <w:rsid w:val="00E8527A"/>
    <w:rsid w:val="00E949A6"/>
    <w:rsid w:val="00E97046"/>
    <w:rsid w:val="00EA3B07"/>
    <w:rsid w:val="00EA4433"/>
    <w:rsid w:val="00EA7A3D"/>
    <w:rsid w:val="00EB2391"/>
    <w:rsid w:val="00EC57B1"/>
    <w:rsid w:val="00ED3096"/>
    <w:rsid w:val="00ED48CD"/>
    <w:rsid w:val="00EE43DC"/>
    <w:rsid w:val="00EE7F77"/>
    <w:rsid w:val="00F06856"/>
    <w:rsid w:val="00F14153"/>
    <w:rsid w:val="00F16971"/>
    <w:rsid w:val="00F263E6"/>
    <w:rsid w:val="00F2682B"/>
    <w:rsid w:val="00F315D8"/>
    <w:rsid w:val="00F32071"/>
    <w:rsid w:val="00F343F4"/>
    <w:rsid w:val="00F3440A"/>
    <w:rsid w:val="00F37D71"/>
    <w:rsid w:val="00F5419D"/>
    <w:rsid w:val="00F54777"/>
    <w:rsid w:val="00F60735"/>
    <w:rsid w:val="00F60B66"/>
    <w:rsid w:val="00F622E0"/>
    <w:rsid w:val="00F637EA"/>
    <w:rsid w:val="00F65449"/>
    <w:rsid w:val="00F66622"/>
    <w:rsid w:val="00F702C4"/>
    <w:rsid w:val="00F72536"/>
    <w:rsid w:val="00F81827"/>
    <w:rsid w:val="00F924BA"/>
    <w:rsid w:val="00F949C9"/>
    <w:rsid w:val="00F96C0D"/>
    <w:rsid w:val="00FC2340"/>
    <w:rsid w:val="00FC4EF0"/>
    <w:rsid w:val="00FE1FEE"/>
    <w:rsid w:val="00FE5841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4C1795-275A-4D8D-B6C2-B6F8A8FD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35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54B"/>
  </w:style>
  <w:style w:type="paragraph" w:styleId="Footer">
    <w:name w:val="footer"/>
    <w:basedOn w:val="Normal"/>
    <w:link w:val="FooterChar"/>
    <w:uiPriority w:val="99"/>
    <w:unhideWhenUsed/>
    <w:rsid w:val="00E835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54B"/>
  </w:style>
  <w:style w:type="paragraph" w:styleId="ListParagraph">
    <w:name w:val="List Paragraph"/>
    <w:basedOn w:val="Normal"/>
    <w:uiPriority w:val="34"/>
    <w:qFormat/>
    <w:rsid w:val="00E835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48FC"/>
    <w:pPr>
      <w:spacing w:before="100" w:beforeAutospacing="1" w:after="100" w:afterAutospacing="1"/>
    </w:pPr>
    <w:rPr>
      <w:rFonts w:eastAsia="Times New Roman"/>
      <w:color w:val="auto"/>
      <w:szCs w:val="24"/>
      <w:lang w:eastAsia="en-IN"/>
    </w:rPr>
  </w:style>
  <w:style w:type="table" w:styleId="TableGrid">
    <w:name w:val="Table Grid"/>
    <w:basedOn w:val="TableNormal"/>
    <w:uiPriority w:val="39"/>
    <w:rsid w:val="006932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F637EA"/>
    <w:rPr>
      <w:color w:val="0563C1"/>
      <w:u w:val="single"/>
    </w:rPr>
  </w:style>
  <w:style w:type="table" w:styleId="ListTable4-Accent5">
    <w:name w:val="List Table 4 Accent 5"/>
    <w:basedOn w:val="TableNormal"/>
    <w:uiPriority w:val="49"/>
    <w:rsid w:val="00383099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16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6BE"/>
    <w:rPr>
      <w:rFonts w:ascii="Segoe UI" w:hAnsi="Segoe UI" w:cs="Segoe UI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5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9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1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4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23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08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80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2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492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01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418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67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607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98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1-Academic\1-Courses\1_Computerhardware\IoT\BTech\2018Winter\Assesment\Project\Review-2\DocumentationTemplate.dot" TargetMode="External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accent5_2" csCatId="accent5" phldr="1"/>
      <dgm:spPr/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Reg No </a:t>
          </a:r>
        </a:p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</a:p>
      </dgm:t>
    </dgm:pt>
    <dgm:pt modelId="{536757DC-ADCB-45A2-9B51-D9A68067ACF8}" type="par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7746C-0AE5-45D7-B815-9449659A580B}" type="sib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solidFill>
          <a:schemeClr val="accent2">
            <a:lumMod val="75000"/>
          </a:schemeClr>
        </a:solidFill>
      </dgm:spPr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81ABB437-DFC2-4C77-B18A-9B43BFB13424}" type="presOf" srcId="{5855FA8D-8066-4520-AB32-390F7CF7D9DD}" destId="{988BD94A-943F-4052-AF4C-3678983469B2}" srcOrd="0" destOrd="0" presId="urn:microsoft.com/office/officeart/2005/8/layout/vList3"/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15BD784F-69EB-429D-A62E-2542FA1C17F1}" type="presOf" srcId="{B3123A79-1051-4A93-A86D-48B8E9623348}" destId="{94FAFB56-2D98-475F-932A-CF05CA0B6CFE}" srcOrd="0" destOrd="0" presId="urn:microsoft.com/office/officeart/2005/8/layout/vList3"/>
    <dgm:cxn modelId="{C1059743-42B1-4B90-A414-1B54ABB697AC}" type="presParOf" srcId="{94FAFB56-2D98-475F-932A-CF05CA0B6CFE}" destId="{C8FB29CA-90F2-4C2E-A38E-2265A11F13D7}" srcOrd="0" destOrd="0" presId="urn:microsoft.com/office/officeart/2005/8/layout/vList3"/>
    <dgm:cxn modelId="{B5D252C4-2421-4B52-BF73-DD3796CC13E9}" type="presParOf" srcId="{C8FB29CA-90F2-4C2E-A38E-2265A11F13D7}" destId="{158D431C-61C2-43F7-9C47-1867700A9AC6}" srcOrd="0" destOrd="0" presId="urn:microsoft.com/office/officeart/2005/8/layout/vList3"/>
    <dgm:cxn modelId="{C891DE2C-69D2-406C-8BE4-B331CB16863B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pPr algn="ctr"/>
          <a:r>
            <a:rPr lang="en-IN">
              <a:latin typeface="Times New Roman" panose="02020603050405020304" pitchFamily="18" charset="0"/>
              <a:cs typeface="Times New Roman" panose="02020603050405020304" pitchFamily="18" charset="0"/>
            </a:rPr>
            <a:t>Dr M Rajasekhara Babu</a:t>
          </a:r>
        </a:p>
      </dgm:t>
    </dgm:pt>
    <dgm:pt modelId="{536757DC-ADCB-45A2-9B51-D9A68067ACF8}" type="par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7746C-0AE5-45D7-B815-9449659A580B}" type="sibTrans" cxnId="{D143E0F7-FE62-4126-87E5-F5C1E2E5BF60}">
      <dgm:prSet/>
      <dgm:spPr/>
      <dgm:t>
        <a:bodyPr/>
        <a:lstStyle/>
        <a:p>
          <a:pPr algn="ctr"/>
          <a:endParaRPr lang="en-IN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736AF17E-DF3B-4AB6-9C39-B997A0F8306E}" type="presOf" srcId="{B3123A79-1051-4A93-A86D-48B8E9623348}" destId="{94FAFB56-2D98-475F-932A-CF05CA0B6CFE}" srcOrd="0" destOrd="0" presId="urn:microsoft.com/office/officeart/2005/8/layout/vList3"/>
    <dgm:cxn modelId="{AE387074-3E2C-411C-BEAD-50F5B9FF6404}" type="presOf" srcId="{5855FA8D-8066-4520-AB32-390F7CF7D9DD}" destId="{988BD94A-943F-4052-AF4C-3678983469B2}" srcOrd="0" destOrd="0" presId="urn:microsoft.com/office/officeart/2005/8/layout/vList3"/>
    <dgm:cxn modelId="{AE56C4D9-31F4-4DC5-BD4F-596D5060BDE6}" type="presParOf" srcId="{94FAFB56-2D98-475F-932A-CF05CA0B6CFE}" destId="{C8FB29CA-90F2-4C2E-A38E-2265A11F13D7}" srcOrd="0" destOrd="0" presId="urn:microsoft.com/office/officeart/2005/8/layout/vList3"/>
    <dgm:cxn modelId="{CC6E6961-8247-4891-B354-11FC722A4558}" type="presParOf" srcId="{C8FB29CA-90F2-4C2E-A38E-2265A11F13D7}" destId="{158D431C-61C2-43F7-9C47-1867700A9AC6}" srcOrd="0" destOrd="0" presId="urn:microsoft.com/office/officeart/2005/8/layout/vList3"/>
    <dgm:cxn modelId="{CCA9F3FD-A62D-4D8F-8402-20306B8A5012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59042" y="0"/>
          <a:ext cx="4584404" cy="817295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0404" tIns="76200" rIns="14224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Reg No </a:t>
          </a:r>
        </a:p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</a:p>
      </dsp:txBody>
      <dsp:txXfrm rot="10800000">
        <a:off x="1563366" y="0"/>
        <a:ext cx="4380080" cy="817295"/>
      </dsp:txXfrm>
    </dsp:sp>
    <dsp:sp modelId="{158D431C-61C2-43F7-9C47-1867700A9AC6}">
      <dsp:nvSpPr>
        <dsp:cNvPr id="0" name=""/>
        <dsp:cNvSpPr/>
      </dsp:nvSpPr>
      <dsp:spPr>
        <a:xfrm>
          <a:off x="950394" y="0"/>
          <a:ext cx="817295" cy="817295"/>
        </a:xfrm>
        <a:prstGeom prst="ellips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64947" y="0"/>
          <a:ext cx="4553358" cy="872197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4615" tIns="114300" rIns="21336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000" kern="1200">
              <a:latin typeface="Times New Roman" panose="02020603050405020304" pitchFamily="18" charset="0"/>
              <a:cs typeface="Times New Roman" panose="02020603050405020304" pitchFamily="18" charset="0"/>
            </a:rPr>
            <a:t>Dr M Rajasekhara Babu</a:t>
          </a:r>
        </a:p>
      </dsp:txBody>
      <dsp:txXfrm rot="10800000">
        <a:off x="1582996" y="0"/>
        <a:ext cx="4335309" cy="872197"/>
      </dsp:txXfrm>
    </dsp:sp>
    <dsp:sp modelId="{158D431C-61C2-43F7-9C47-1867700A9AC6}">
      <dsp:nvSpPr>
        <dsp:cNvPr id="0" name=""/>
        <dsp:cNvSpPr/>
      </dsp:nvSpPr>
      <dsp:spPr>
        <a:xfrm>
          <a:off x="928849" y="0"/>
          <a:ext cx="872197" cy="872197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926E9-F966-4105-AECF-81885D855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DocumentationTemplate</Template>
  <TotalTime>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</CharactersWithSpaces>
  <SharedDoc>false</SharedDoc>
  <HLinks>
    <vt:vector size="6" baseType="variant">
      <vt:variant>
        <vt:i4>3801134</vt:i4>
      </vt:variant>
      <vt:variant>
        <vt:i4>0</vt:i4>
      </vt:variant>
      <vt:variant>
        <vt:i4>0</vt:i4>
      </vt:variant>
      <vt:variant>
        <vt:i4>5</vt:i4>
      </vt:variant>
      <vt:variant>
        <vt:lpwstr>http://www.elsevier.com/graphicalabstracts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3</cp:revision>
  <dcterms:created xsi:type="dcterms:W3CDTF">2026-10-21T05:23:00Z</dcterms:created>
  <dcterms:modified xsi:type="dcterms:W3CDTF">2026-10-21T05:23:00Z</dcterms:modified>
</cp:coreProperties>
</file>