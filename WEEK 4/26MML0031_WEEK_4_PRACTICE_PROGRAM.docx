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tbl>
      <w:tblPr>
        <w:tblStyle w:val="TableGrid"/>
        <w:tblW w:w="9071" w:type="dxa"/>
        <w:tblLayout w:type="fixed"/>
        <w:tblLook w:val="04A0" w:firstRow="1" w:lastRow="0" w:firstColumn="1" w:lastColumn="0" w:noHBand="0" w:noVBand="1"/>
      </w:tblPr>
      <w:tblGrid>
        <w:gridCol w:w="1696"/>
        <w:gridCol w:w="709"/>
        <w:gridCol w:w="1559"/>
        <w:gridCol w:w="1049"/>
        <w:gridCol w:w="4003"/>
        <w:gridCol w:w="55"/>
      </w:tblGrid>
      <w:tr w:rsidR="00F739F2" w:rsidRPr="005A6DDE" w14:paraId="740879D8" w14:textId="77777777" w:rsidTr="00D557C0">
        <w:trPr>
          <w:gridAfter w:val="1"/>
          <w:wAfter w:w="55" w:type="dxa"/>
        </w:trPr>
        <w:tc>
          <w:tcPr>
            <w:tcW w:w="1696" w:type="dxa"/>
            <w:shd w:val="clear" w:color="auto" w:fill="833C0B" w:themeFill="accent2" w:themeFillShade="80"/>
          </w:tcPr>
          <w:p w14:paraId="58CA195B" w14:textId="77777777" w:rsidR="00F739F2" w:rsidRPr="007546DD" w:rsidRDefault="00F739F2" w:rsidP="00DC7174">
            <w:pPr>
              <w:jc w:val="center"/>
              <w:rPr>
                <w:b/>
                <w:color w:val="FFFFFF" w:themeColor="background1"/>
                <w:szCs w:val="24"/>
              </w:rPr>
            </w:pPr>
            <w:r w:rsidRPr="007546DD">
              <w:rPr>
                <w:b/>
                <w:color w:val="FFFFFF" w:themeColor="background1"/>
                <w:szCs w:val="24"/>
              </w:rPr>
              <w:t>Title</w:t>
            </w:r>
          </w:p>
        </w:tc>
        <w:tc>
          <w:tcPr>
            <w:tcW w:w="7320" w:type="dxa"/>
            <w:gridSpan w:val="4"/>
            <w:shd w:val="clear" w:color="auto" w:fill="833C0B" w:themeFill="accent2" w:themeFillShade="80"/>
            <w:vAlign w:val="center"/>
          </w:tcPr>
          <w:p w14:paraId="5C3B8FCC" w14:textId="77777777" w:rsidR="00AC6C28" w:rsidRDefault="00000000">
            <w:pPr>
              <w:jc w:val="center"/>
            </w:pPr>
            <w:r>
              <w:rPr>
                <w:b/>
                <w:color w:val="FFFFFF"/>
              </w:rPr>
              <w:t>Feature Engineering and Correlation Analysis Using Pandas</w:t>
            </w:r>
          </w:p>
        </w:tc>
      </w:tr>
      <w:tr w:rsidR="00F739F2" w:rsidRPr="005A6DDE" w14:paraId="6AD54702" w14:textId="77777777" w:rsidTr="00D557C0">
        <w:trPr>
          <w:gridAfter w:val="1"/>
          <w:wAfter w:w="55" w:type="dxa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14:paraId="04375386" w14:textId="77777777" w:rsidR="00F739F2" w:rsidRPr="005A6DDE" w:rsidRDefault="00F739F2" w:rsidP="00DC7174">
            <w:pPr>
              <w:jc w:val="center"/>
              <w:rPr>
                <w:b/>
                <w:szCs w:val="24"/>
              </w:rPr>
            </w:pPr>
            <w:r w:rsidRPr="005A6DDE">
              <w:rPr>
                <w:b/>
                <w:szCs w:val="24"/>
              </w:rPr>
              <w:t>Problem Statement</w:t>
            </w: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 w14:paraId="598BFF7D" w14:textId="77777777" w:rsidR="00AC6C28" w:rsidRDefault="00000000">
            <w:pPr>
              <w:jc w:val="both"/>
            </w:pPr>
            <w:r>
              <w:t>Create a DataFrame with columns Feature1, Feature2, and Target containing predefined sample data stored in a Python dictionary. Create a new feature that is the logarithm of Feature1, bin Feature2 into three categories (Low, Medium, and High), and calculate the correlation matrix of the DataFrame. Finally, create a scatter plot of Feature1 versus Feature2 distinguished by Target and interpret the visible patterns.</w:t>
            </w:r>
          </w:p>
        </w:tc>
      </w:tr>
      <w:tr w:rsidR="00246324" w:rsidRPr="005A6DDE" w14:paraId="7B5C8117" w14:textId="77777777" w:rsidTr="00D557C0">
        <w:trPr>
          <w:gridAfter w:val="1"/>
          <w:wAfter w:w="55" w:type="dxa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14:paraId="13120773" w14:textId="77777777" w:rsidR="00246324" w:rsidRDefault="00246324" w:rsidP="00DC7174">
            <w:pPr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Objectives</w:t>
            </w: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 w14:paraId="35B473A9" w14:textId="77777777" w:rsidR="00AC6C28" w:rsidRDefault="00000000">
            <w:r>
              <w:t>• To create a Pandas DataFrame using a predefined Python dictionary.</w:t>
            </w:r>
          </w:p>
          <w:p w14:paraId="66C5ECAA" w14:textId="77777777" w:rsidR="00AC6C28" w:rsidRDefault="00000000">
            <w:r>
              <w:t>• To understand feature engineering using logarithmic transformation.</w:t>
            </w:r>
          </w:p>
          <w:p w14:paraId="52152088" w14:textId="77777777" w:rsidR="00AC6C28" w:rsidRDefault="00000000">
            <w:r>
              <w:t>• To transform Feature1 using the natural logarithm function.</w:t>
            </w:r>
          </w:p>
          <w:p w14:paraId="0F8DD508" w14:textId="77777777" w:rsidR="00AC6C28" w:rsidRDefault="00000000">
            <w:r>
              <w:t>• To divide Feature2 into Low, Medium, and High categories.</w:t>
            </w:r>
          </w:p>
          <w:p w14:paraId="4F323C4B" w14:textId="77777777" w:rsidR="00AC6C28" w:rsidRDefault="00000000">
            <w:r>
              <w:t>• To calculate and interpret correlations among numerical variables.</w:t>
            </w:r>
          </w:p>
          <w:p w14:paraId="553FDF6A" w14:textId="77777777" w:rsidR="00AC6C28" w:rsidRDefault="00000000">
            <w:r>
              <w:t>• To visualize the relationship between Feature1 and Feature2 using a scatter plot.</w:t>
            </w:r>
          </w:p>
          <w:p w14:paraId="0E6ABB01" w14:textId="77777777" w:rsidR="00AC6C28" w:rsidRDefault="00000000">
            <w:r>
              <w:t>• To distinguish Target classes using a black-and-white plotting format.</w:t>
            </w:r>
          </w:p>
          <w:p w14:paraId="2F94D282" w14:textId="77777777" w:rsidR="00AC6C28" w:rsidRDefault="00000000">
            <w:r>
              <w:t>• To interpret visible trends, class overlap, and feature relationships.</w:t>
            </w:r>
          </w:p>
        </w:tc>
      </w:tr>
      <w:tr w:rsidR="00765ABB" w:rsidRPr="005A6DDE" w14:paraId="2B609863" w14:textId="77777777" w:rsidTr="00D557C0">
        <w:trPr>
          <w:gridAfter w:val="1"/>
          <w:wAfter w:w="55" w:type="dxa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14:paraId="26D15494" w14:textId="77777777" w:rsidR="00765ABB" w:rsidRDefault="00765ABB" w:rsidP="00DC7174">
            <w:pPr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Dataset</w:t>
            </w:r>
          </w:p>
          <w:p w14:paraId="47A68A1B" w14:textId="77777777" w:rsidR="00765ABB" w:rsidRDefault="00765ABB" w:rsidP="00765ABB">
            <w:pPr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URL Link  /</w:t>
            </w:r>
          </w:p>
          <w:p w14:paraId="5B0D0D91" w14:textId="77777777" w:rsidR="00765ABB" w:rsidRPr="005A6DDE" w:rsidRDefault="00765ABB" w:rsidP="00765ABB">
            <w:pPr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File</w:t>
            </w: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 w14:paraId="1ECE52C3" w14:textId="77777777" w:rsidR="00AC6C28" w:rsidRDefault="00000000">
            <w:pPr>
              <w:spacing w:after="40"/>
            </w:pPr>
            <w:r>
              <w:rPr>
                <w:b/>
              </w:rPr>
              <w:t>Predefined dictionary dataset used directly inside the Python program: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36"/>
              <w:gridCol w:w="1728"/>
              <w:gridCol w:w="1728"/>
              <w:gridCol w:w="1368"/>
            </w:tblGrid>
            <w:tr w:rsidR="00AC6C28" w14:paraId="513B5D8C" w14:textId="77777777">
              <w:trPr>
                <w:tblHeader/>
              </w:trPr>
              <w:tc>
                <w:tcPr>
                  <w:tcW w:w="1036" w:type="dxa"/>
                  <w:shd w:val="clear" w:color="auto" w:fill="C65911"/>
                  <w:vAlign w:val="center"/>
                </w:tcPr>
                <w:p w14:paraId="6C49C992" w14:textId="77777777" w:rsidR="00AC6C28" w:rsidRDefault="00000000">
                  <w:pPr>
                    <w:jc w:val="center"/>
                  </w:pPr>
                  <w:r>
                    <w:rPr>
                      <w:b/>
                      <w:color w:val="FFFFFF"/>
                      <w:sz w:val="22"/>
                    </w:rPr>
                    <w:t>Record</w:t>
                  </w:r>
                </w:p>
              </w:tc>
              <w:tc>
                <w:tcPr>
                  <w:tcW w:w="1728" w:type="dxa"/>
                  <w:shd w:val="clear" w:color="auto" w:fill="C65911"/>
                  <w:vAlign w:val="center"/>
                </w:tcPr>
                <w:p w14:paraId="65C6D1DC" w14:textId="77777777" w:rsidR="00AC6C28" w:rsidRDefault="00000000">
                  <w:pPr>
                    <w:jc w:val="center"/>
                  </w:pPr>
                  <w:r>
                    <w:rPr>
                      <w:b/>
                      <w:color w:val="FFFFFF"/>
                      <w:sz w:val="22"/>
                    </w:rPr>
                    <w:t>Feature1</w:t>
                  </w:r>
                </w:p>
              </w:tc>
              <w:tc>
                <w:tcPr>
                  <w:tcW w:w="1728" w:type="dxa"/>
                  <w:shd w:val="clear" w:color="auto" w:fill="C65911"/>
                  <w:vAlign w:val="center"/>
                </w:tcPr>
                <w:p w14:paraId="176DCD73" w14:textId="77777777" w:rsidR="00AC6C28" w:rsidRDefault="00000000">
                  <w:pPr>
                    <w:jc w:val="center"/>
                  </w:pPr>
                  <w:r>
                    <w:rPr>
                      <w:b/>
                      <w:color w:val="FFFFFF"/>
                      <w:sz w:val="22"/>
                    </w:rPr>
                    <w:t>Feature2</w:t>
                  </w:r>
                </w:p>
              </w:tc>
              <w:tc>
                <w:tcPr>
                  <w:tcW w:w="1368" w:type="dxa"/>
                  <w:shd w:val="clear" w:color="auto" w:fill="C65911"/>
                  <w:vAlign w:val="center"/>
                </w:tcPr>
                <w:p w14:paraId="6A6F7729" w14:textId="77777777" w:rsidR="00AC6C28" w:rsidRDefault="00000000">
                  <w:pPr>
                    <w:jc w:val="center"/>
                  </w:pPr>
                  <w:r>
                    <w:rPr>
                      <w:b/>
                      <w:color w:val="FFFFFF"/>
                      <w:sz w:val="22"/>
                    </w:rPr>
                    <w:t>Target</w:t>
                  </w:r>
                </w:p>
              </w:tc>
            </w:tr>
            <w:tr w:rsidR="00AC6C28" w14:paraId="2698AF18" w14:textId="77777777">
              <w:tc>
                <w:tcPr>
                  <w:tcW w:w="1036" w:type="dxa"/>
                  <w:shd w:val="clear" w:color="auto" w:fill="E2EFD9"/>
                  <w:tcMar>
                    <w:top w:w="35" w:type="dxa"/>
                    <w:left w:w="45" w:type="dxa"/>
                    <w:bottom w:w="35" w:type="dxa"/>
                    <w:right w:w="45" w:type="dxa"/>
                  </w:tcMar>
                  <w:vAlign w:val="center"/>
                </w:tcPr>
                <w:p w14:paraId="6D80B526" w14:textId="77777777" w:rsidR="00AC6C28" w:rsidRDefault="00000000">
                  <w:pPr>
                    <w:jc w:val="center"/>
                  </w:pPr>
                  <w:r>
                    <w:rPr>
                      <w:sz w:val="22"/>
                    </w:rPr>
                    <w:t>1</w:t>
                  </w:r>
                </w:p>
              </w:tc>
              <w:tc>
                <w:tcPr>
                  <w:tcW w:w="1728" w:type="dxa"/>
                  <w:shd w:val="clear" w:color="auto" w:fill="E2EFD9"/>
                  <w:tcMar>
                    <w:top w:w="35" w:type="dxa"/>
                    <w:left w:w="45" w:type="dxa"/>
                    <w:bottom w:w="35" w:type="dxa"/>
                    <w:right w:w="45" w:type="dxa"/>
                  </w:tcMar>
                  <w:vAlign w:val="center"/>
                </w:tcPr>
                <w:p w14:paraId="7DB26537" w14:textId="77777777" w:rsidR="00AC6C28" w:rsidRDefault="00000000">
                  <w:pPr>
                    <w:jc w:val="center"/>
                  </w:pPr>
                  <w:r>
                    <w:rPr>
                      <w:sz w:val="22"/>
                    </w:rPr>
                    <w:t>5</w:t>
                  </w:r>
                </w:p>
              </w:tc>
              <w:tc>
                <w:tcPr>
                  <w:tcW w:w="1728" w:type="dxa"/>
                  <w:shd w:val="clear" w:color="auto" w:fill="E2EFD9"/>
                  <w:tcMar>
                    <w:top w:w="35" w:type="dxa"/>
                    <w:left w:w="45" w:type="dxa"/>
                    <w:bottom w:w="35" w:type="dxa"/>
                    <w:right w:w="45" w:type="dxa"/>
                  </w:tcMar>
                  <w:vAlign w:val="center"/>
                </w:tcPr>
                <w:p w14:paraId="3FE1FD45" w14:textId="77777777" w:rsidR="00AC6C28" w:rsidRDefault="00000000">
                  <w:pPr>
                    <w:jc w:val="center"/>
                  </w:pPr>
                  <w:r>
                    <w:rPr>
                      <w:sz w:val="22"/>
                    </w:rPr>
                    <w:t>10</w:t>
                  </w:r>
                </w:p>
              </w:tc>
              <w:tc>
                <w:tcPr>
                  <w:tcW w:w="1368" w:type="dxa"/>
                  <w:shd w:val="clear" w:color="auto" w:fill="E2EFD9"/>
                  <w:tcMar>
                    <w:top w:w="35" w:type="dxa"/>
                    <w:left w:w="45" w:type="dxa"/>
                    <w:bottom w:w="35" w:type="dxa"/>
                    <w:right w:w="45" w:type="dxa"/>
                  </w:tcMar>
                  <w:vAlign w:val="center"/>
                </w:tcPr>
                <w:p w14:paraId="5BBE1782" w14:textId="77777777" w:rsidR="00AC6C28" w:rsidRDefault="00000000">
                  <w:pPr>
                    <w:jc w:val="center"/>
                  </w:pPr>
                  <w:r>
                    <w:rPr>
                      <w:sz w:val="22"/>
                    </w:rPr>
                    <w:t>0</w:t>
                  </w:r>
                </w:p>
              </w:tc>
            </w:tr>
            <w:tr w:rsidR="00AC6C28" w14:paraId="0962EAD5" w14:textId="77777777">
              <w:tc>
                <w:tcPr>
                  <w:tcW w:w="1036" w:type="dxa"/>
                  <w:shd w:val="clear" w:color="auto" w:fill="E2EFD9"/>
                  <w:tcMar>
                    <w:top w:w="35" w:type="dxa"/>
                    <w:left w:w="45" w:type="dxa"/>
                    <w:bottom w:w="35" w:type="dxa"/>
                    <w:right w:w="45" w:type="dxa"/>
                  </w:tcMar>
                  <w:vAlign w:val="center"/>
                </w:tcPr>
                <w:p w14:paraId="4A81EF87" w14:textId="77777777" w:rsidR="00AC6C28" w:rsidRDefault="00000000">
                  <w:pPr>
                    <w:jc w:val="center"/>
                  </w:pPr>
                  <w:r>
                    <w:rPr>
                      <w:sz w:val="22"/>
                    </w:rPr>
                    <w:t>2</w:t>
                  </w:r>
                </w:p>
              </w:tc>
              <w:tc>
                <w:tcPr>
                  <w:tcW w:w="1728" w:type="dxa"/>
                  <w:shd w:val="clear" w:color="auto" w:fill="E2EFD9"/>
                  <w:tcMar>
                    <w:top w:w="35" w:type="dxa"/>
                    <w:left w:w="45" w:type="dxa"/>
                    <w:bottom w:w="35" w:type="dxa"/>
                    <w:right w:w="45" w:type="dxa"/>
                  </w:tcMar>
                  <w:vAlign w:val="center"/>
                </w:tcPr>
                <w:p w14:paraId="75CEF6A4" w14:textId="77777777" w:rsidR="00AC6C28" w:rsidRDefault="00000000">
                  <w:pPr>
                    <w:jc w:val="center"/>
                  </w:pPr>
                  <w:r>
                    <w:rPr>
                      <w:sz w:val="22"/>
                    </w:rPr>
                    <w:t>8</w:t>
                  </w:r>
                </w:p>
              </w:tc>
              <w:tc>
                <w:tcPr>
                  <w:tcW w:w="1728" w:type="dxa"/>
                  <w:shd w:val="clear" w:color="auto" w:fill="E2EFD9"/>
                  <w:tcMar>
                    <w:top w:w="35" w:type="dxa"/>
                    <w:left w:w="45" w:type="dxa"/>
                    <w:bottom w:w="35" w:type="dxa"/>
                    <w:right w:w="45" w:type="dxa"/>
                  </w:tcMar>
                  <w:vAlign w:val="center"/>
                </w:tcPr>
                <w:p w14:paraId="1FD8E14C" w14:textId="77777777" w:rsidR="00AC6C28" w:rsidRDefault="00000000">
                  <w:pPr>
                    <w:jc w:val="center"/>
                  </w:pPr>
                  <w:r>
                    <w:rPr>
                      <w:sz w:val="22"/>
                    </w:rPr>
                    <w:t>18</w:t>
                  </w:r>
                </w:p>
              </w:tc>
              <w:tc>
                <w:tcPr>
                  <w:tcW w:w="1368" w:type="dxa"/>
                  <w:shd w:val="clear" w:color="auto" w:fill="E2EFD9"/>
                  <w:tcMar>
                    <w:top w:w="35" w:type="dxa"/>
                    <w:left w:w="45" w:type="dxa"/>
                    <w:bottom w:w="35" w:type="dxa"/>
                    <w:right w:w="45" w:type="dxa"/>
                  </w:tcMar>
                  <w:vAlign w:val="center"/>
                </w:tcPr>
                <w:p w14:paraId="5E47F3DA" w14:textId="77777777" w:rsidR="00AC6C28" w:rsidRDefault="00000000">
                  <w:pPr>
                    <w:jc w:val="center"/>
                  </w:pPr>
                  <w:r>
                    <w:rPr>
                      <w:sz w:val="22"/>
                    </w:rPr>
                    <w:t>0</w:t>
                  </w:r>
                </w:p>
              </w:tc>
            </w:tr>
            <w:tr w:rsidR="00AC6C28" w14:paraId="4EF4DFE2" w14:textId="77777777">
              <w:tc>
                <w:tcPr>
                  <w:tcW w:w="1036" w:type="dxa"/>
                  <w:shd w:val="clear" w:color="auto" w:fill="E2EFD9"/>
                  <w:tcMar>
                    <w:top w:w="35" w:type="dxa"/>
                    <w:left w:w="45" w:type="dxa"/>
                    <w:bottom w:w="35" w:type="dxa"/>
                    <w:right w:w="45" w:type="dxa"/>
                  </w:tcMar>
                  <w:vAlign w:val="center"/>
                </w:tcPr>
                <w:p w14:paraId="32D7B1CA" w14:textId="77777777" w:rsidR="00AC6C28" w:rsidRDefault="00000000">
                  <w:pPr>
                    <w:jc w:val="center"/>
                  </w:pPr>
                  <w:r>
                    <w:rPr>
                      <w:sz w:val="22"/>
                    </w:rPr>
                    <w:t>3</w:t>
                  </w:r>
                </w:p>
              </w:tc>
              <w:tc>
                <w:tcPr>
                  <w:tcW w:w="1728" w:type="dxa"/>
                  <w:shd w:val="clear" w:color="auto" w:fill="E2EFD9"/>
                  <w:tcMar>
                    <w:top w:w="35" w:type="dxa"/>
                    <w:left w:w="45" w:type="dxa"/>
                    <w:bottom w:w="35" w:type="dxa"/>
                    <w:right w:w="45" w:type="dxa"/>
                  </w:tcMar>
                  <w:vAlign w:val="center"/>
                </w:tcPr>
                <w:p w14:paraId="17CC6601" w14:textId="77777777" w:rsidR="00AC6C28" w:rsidRDefault="00000000">
                  <w:pPr>
                    <w:jc w:val="center"/>
                  </w:pPr>
                  <w:r>
                    <w:rPr>
                      <w:sz w:val="22"/>
                    </w:rPr>
                    <w:t>12</w:t>
                  </w:r>
                </w:p>
              </w:tc>
              <w:tc>
                <w:tcPr>
                  <w:tcW w:w="1728" w:type="dxa"/>
                  <w:shd w:val="clear" w:color="auto" w:fill="E2EFD9"/>
                  <w:tcMar>
                    <w:top w:w="35" w:type="dxa"/>
                    <w:left w:w="45" w:type="dxa"/>
                    <w:bottom w:w="35" w:type="dxa"/>
                    <w:right w:w="45" w:type="dxa"/>
                  </w:tcMar>
                  <w:vAlign w:val="center"/>
                </w:tcPr>
                <w:p w14:paraId="1772031E" w14:textId="77777777" w:rsidR="00AC6C28" w:rsidRDefault="00000000">
                  <w:pPr>
                    <w:jc w:val="center"/>
                  </w:pPr>
                  <w:r>
                    <w:rPr>
                      <w:sz w:val="22"/>
                    </w:rPr>
                    <w:t>15</w:t>
                  </w:r>
                </w:p>
              </w:tc>
              <w:tc>
                <w:tcPr>
                  <w:tcW w:w="1368" w:type="dxa"/>
                  <w:shd w:val="clear" w:color="auto" w:fill="E2EFD9"/>
                  <w:tcMar>
                    <w:top w:w="35" w:type="dxa"/>
                    <w:left w:w="45" w:type="dxa"/>
                    <w:bottom w:w="35" w:type="dxa"/>
                    <w:right w:w="45" w:type="dxa"/>
                  </w:tcMar>
                  <w:vAlign w:val="center"/>
                </w:tcPr>
                <w:p w14:paraId="0BEE45B5" w14:textId="77777777" w:rsidR="00AC6C28" w:rsidRDefault="00000000">
                  <w:pPr>
                    <w:jc w:val="center"/>
                  </w:pPr>
                  <w:r>
                    <w:rPr>
                      <w:sz w:val="22"/>
                    </w:rPr>
                    <w:t>1</w:t>
                  </w:r>
                </w:p>
              </w:tc>
            </w:tr>
            <w:tr w:rsidR="00AC6C28" w14:paraId="019D6B0E" w14:textId="77777777">
              <w:tc>
                <w:tcPr>
                  <w:tcW w:w="1036" w:type="dxa"/>
                  <w:shd w:val="clear" w:color="auto" w:fill="E2EFD9"/>
                  <w:tcMar>
                    <w:top w:w="35" w:type="dxa"/>
                    <w:left w:w="45" w:type="dxa"/>
                    <w:bottom w:w="35" w:type="dxa"/>
                    <w:right w:w="45" w:type="dxa"/>
                  </w:tcMar>
                  <w:vAlign w:val="center"/>
                </w:tcPr>
                <w:p w14:paraId="233DC49C" w14:textId="77777777" w:rsidR="00AC6C28" w:rsidRDefault="00000000">
                  <w:pPr>
                    <w:jc w:val="center"/>
                  </w:pPr>
                  <w:r>
                    <w:rPr>
                      <w:sz w:val="22"/>
                    </w:rPr>
                    <w:t>4</w:t>
                  </w:r>
                </w:p>
              </w:tc>
              <w:tc>
                <w:tcPr>
                  <w:tcW w:w="1728" w:type="dxa"/>
                  <w:shd w:val="clear" w:color="auto" w:fill="E2EFD9"/>
                  <w:tcMar>
                    <w:top w:w="35" w:type="dxa"/>
                    <w:left w:w="45" w:type="dxa"/>
                    <w:bottom w:w="35" w:type="dxa"/>
                    <w:right w:w="45" w:type="dxa"/>
                  </w:tcMar>
                  <w:vAlign w:val="center"/>
                </w:tcPr>
                <w:p w14:paraId="13AC508B" w14:textId="77777777" w:rsidR="00AC6C28" w:rsidRDefault="00000000">
                  <w:pPr>
                    <w:jc w:val="center"/>
                  </w:pPr>
                  <w:r>
                    <w:rPr>
                      <w:sz w:val="22"/>
                    </w:rPr>
                    <w:t>15</w:t>
                  </w:r>
                </w:p>
              </w:tc>
              <w:tc>
                <w:tcPr>
                  <w:tcW w:w="1728" w:type="dxa"/>
                  <w:shd w:val="clear" w:color="auto" w:fill="E2EFD9"/>
                  <w:tcMar>
                    <w:top w:w="35" w:type="dxa"/>
                    <w:left w:w="45" w:type="dxa"/>
                    <w:bottom w:w="35" w:type="dxa"/>
                    <w:right w:w="45" w:type="dxa"/>
                  </w:tcMar>
                  <w:vAlign w:val="center"/>
                </w:tcPr>
                <w:p w14:paraId="549A9CFE" w14:textId="77777777" w:rsidR="00AC6C28" w:rsidRDefault="00000000">
                  <w:pPr>
                    <w:jc w:val="center"/>
                  </w:pPr>
                  <w:r>
                    <w:rPr>
                      <w:sz w:val="22"/>
                    </w:rPr>
                    <w:t>25</w:t>
                  </w:r>
                </w:p>
              </w:tc>
              <w:tc>
                <w:tcPr>
                  <w:tcW w:w="1368" w:type="dxa"/>
                  <w:shd w:val="clear" w:color="auto" w:fill="E2EFD9"/>
                  <w:tcMar>
                    <w:top w:w="35" w:type="dxa"/>
                    <w:left w:w="45" w:type="dxa"/>
                    <w:bottom w:w="35" w:type="dxa"/>
                    <w:right w:w="45" w:type="dxa"/>
                  </w:tcMar>
                  <w:vAlign w:val="center"/>
                </w:tcPr>
                <w:p w14:paraId="4A859477" w14:textId="77777777" w:rsidR="00AC6C28" w:rsidRDefault="00000000">
                  <w:pPr>
                    <w:jc w:val="center"/>
                  </w:pPr>
                  <w:r>
                    <w:rPr>
                      <w:sz w:val="22"/>
                    </w:rPr>
                    <w:t>0</w:t>
                  </w:r>
                </w:p>
              </w:tc>
            </w:tr>
            <w:tr w:rsidR="00AC6C28" w14:paraId="215B8BB4" w14:textId="77777777">
              <w:tc>
                <w:tcPr>
                  <w:tcW w:w="1036" w:type="dxa"/>
                  <w:shd w:val="clear" w:color="auto" w:fill="E2EFD9"/>
                  <w:tcMar>
                    <w:top w:w="35" w:type="dxa"/>
                    <w:left w:w="45" w:type="dxa"/>
                    <w:bottom w:w="35" w:type="dxa"/>
                    <w:right w:w="45" w:type="dxa"/>
                  </w:tcMar>
                  <w:vAlign w:val="center"/>
                </w:tcPr>
                <w:p w14:paraId="0F20B90D" w14:textId="77777777" w:rsidR="00AC6C28" w:rsidRDefault="00000000">
                  <w:pPr>
                    <w:jc w:val="center"/>
                  </w:pPr>
                  <w:r>
                    <w:rPr>
                      <w:sz w:val="22"/>
                    </w:rPr>
                    <w:t>5</w:t>
                  </w:r>
                </w:p>
              </w:tc>
              <w:tc>
                <w:tcPr>
                  <w:tcW w:w="1728" w:type="dxa"/>
                  <w:shd w:val="clear" w:color="auto" w:fill="E2EFD9"/>
                  <w:tcMar>
                    <w:top w:w="35" w:type="dxa"/>
                    <w:left w:w="45" w:type="dxa"/>
                    <w:bottom w:w="35" w:type="dxa"/>
                    <w:right w:w="45" w:type="dxa"/>
                  </w:tcMar>
                  <w:vAlign w:val="center"/>
                </w:tcPr>
                <w:p w14:paraId="7567EDB4" w14:textId="77777777" w:rsidR="00AC6C28" w:rsidRDefault="00000000">
                  <w:pPr>
                    <w:jc w:val="center"/>
                  </w:pPr>
                  <w:r>
                    <w:rPr>
                      <w:sz w:val="22"/>
                    </w:rPr>
                    <w:t>18</w:t>
                  </w:r>
                </w:p>
              </w:tc>
              <w:tc>
                <w:tcPr>
                  <w:tcW w:w="1728" w:type="dxa"/>
                  <w:shd w:val="clear" w:color="auto" w:fill="E2EFD9"/>
                  <w:tcMar>
                    <w:top w:w="35" w:type="dxa"/>
                    <w:left w:w="45" w:type="dxa"/>
                    <w:bottom w:w="35" w:type="dxa"/>
                    <w:right w:w="45" w:type="dxa"/>
                  </w:tcMar>
                  <w:vAlign w:val="center"/>
                </w:tcPr>
                <w:p w14:paraId="2F1710C2" w14:textId="77777777" w:rsidR="00AC6C28" w:rsidRDefault="00000000">
                  <w:pPr>
                    <w:jc w:val="center"/>
                  </w:pPr>
                  <w:r>
                    <w:rPr>
                      <w:sz w:val="22"/>
                    </w:rPr>
                    <w:t>30</w:t>
                  </w:r>
                </w:p>
              </w:tc>
              <w:tc>
                <w:tcPr>
                  <w:tcW w:w="1368" w:type="dxa"/>
                  <w:shd w:val="clear" w:color="auto" w:fill="E2EFD9"/>
                  <w:tcMar>
                    <w:top w:w="35" w:type="dxa"/>
                    <w:left w:w="45" w:type="dxa"/>
                    <w:bottom w:w="35" w:type="dxa"/>
                    <w:right w:w="45" w:type="dxa"/>
                  </w:tcMar>
                  <w:vAlign w:val="center"/>
                </w:tcPr>
                <w:p w14:paraId="22EAB62C" w14:textId="77777777" w:rsidR="00AC6C28" w:rsidRDefault="00000000">
                  <w:pPr>
                    <w:jc w:val="center"/>
                  </w:pPr>
                  <w:r>
                    <w:rPr>
                      <w:sz w:val="22"/>
                    </w:rPr>
                    <w:t>1</w:t>
                  </w:r>
                </w:p>
              </w:tc>
            </w:tr>
            <w:tr w:rsidR="00AC6C28" w14:paraId="4330AF7E" w14:textId="77777777">
              <w:tc>
                <w:tcPr>
                  <w:tcW w:w="1036" w:type="dxa"/>
                  <w:shd w:val="clear" w:color="auto" w:fill="E2EFD9"/>
                  <w:tcMar>
                    <w:top w:w="35" w:type="dxa"/>
                    <w:left w:w="45" w:type="dxa"/>
                    <w:bottom w:w="35" w:type="dxa"/>
                    <w:right w:w="45" w:type="dxa"/>
                  </w:tcMar>
                  <w:vAlign w:val="center"/>
                </w:tcPr>
                <w:p w14:paraId="500B4A70" w14:textId="77777777" w:rsidR="00AC6C28" w:rsidRDefault="00000000">
                  <w:pPr>
                    <w:jc w:val="center"/>
                  </w:pPr>
                  <w:r>
                    <w:rPr>
                      <w:sz w:val="22"/>
                    </w:rPr>
                    <w:t>6</w:t>
                  </w:r>
                </w:p>
              </w:tc>
              <w:tc>
                <w:tcPr>
                  <w:tcW w:w="1728" w:type="dxa"/>
                  <w:shd w:val="clear" w:color="auto" w:fill="E2EFD9"/>
                  <w:tcMar>
                    <w:top w:w="35" w:type="dxa"/>
                    <w:left w:w="45" w:type="dxa"/>
                    <w:bottom w:w="35" w:type="dxa"/>
                    <w:right w:w="45" w:type="dxa"/>
                  </w:tcMar>
                  <w:vAlign w:val="center"/>
                </w:tcPr>
                <w:p w14:paraId="5C33808E" w14:textId="77777777" w:rsidR="00AC6C28" w:rsidRDefault="00000000">
                  <w:pPr>
                    <w:jc w:val="center"/>
                  </w:pPr>
                  <w:r>
                    <w:rPr>
                      <w:sz w:val="22"/>
                    </w:rPr>
                    <w:t>22</w:t>
                  </w:r>
                </w:p>
              </w:tc>
              <w:tc>
                <w:tcPr>
                  <w:tcW w:w="1728" w:type="dxa"/>
                  <w:shd w:val="clear" w:color="auto" w:fill="E2EFD9"/>
                  <w:tcMar>
                    <w:top w:w="35" w:type="dxa"/>
                    <w:left w:w="45" w:type="dxa"/>
                    <w:bottom w:w="35" w:type="dxa"/>
                    <w:right w:w="45" w:type="dxa"/>
                  </w:tcMar>
                  <w:vAlign w:val="center"/>
                </w:tcPr>
                <w:p w14:paraId="3ED7A792" w14:textId="77777777" w:rsidR="00AC6C28" w:rsidRDefault="00000000">
                  <w:pPr>
                    <w:jc w:val="center"/>
                  </w:pPr>
                  <w:r>
                    <w:rPr>
                      <w:sz w:val="22"/>
                    </w:rPr>
                    <w:t>28</w:t>
                  </w:r>
                </w:p>
              </w:tc>
              <w:tc>
                <w:tcPr>
                  <w:tcW w:w="1368" w:type="dxa"/>
                  <w:shd w:val="clear" w:color="auto" w:fill="E2EFD9"/>
                  <w:tcMar>
                    <w:top w:w="35" w:type="dxa"/>
                    <w:left w:w="45" w:type="dxa"/>
                    <w:bottom w:w="35" w:type="dxa"/>
                    <w:right w:w="45" w:type="dxa"/>
                  </w:tcMar>
                  <w:vAlign w:val="center"/>
                </w:tcPr>
                <w:p w14:paraId="724459A9" w14:textId="77777777" w:rsidR="00AC6C28" w:rsidRDefault="00000000">
                  <w:pPr>
                    <w:jc w:val="center"/>
                  </w:pPr>
                  <w:r>
                    <w:rPr>
                      <w:sz w:val="22"/>
                    </w:rPr>
                    <w:t>1</w:t>
                  </w:r>
                </w:p>
              </w:tc>
            </w:tr>
            <w:tr w:rsidR="00AC6C28" w14:paraId="499A2948" w14:textId="77777777">
              <w:tc>
                <w:tcPr>
                  <w:tcW w:w="1036" w:type="dxa"/>
                  <w:shd w:val="clear" w:color="auto" w:fill="E2EFD9"/>
                  <w:tcMar>
                    <w:top w:w="35" w:type="dxa"/>
                    <w:left w:w="45" w:type="dxa"/>
                    <w:bottom w:w="35" w:type="dxa"/>
                    <w:right w:w="45" w:type="dxa"/>
                  </w:tcMar>
                  <w:vAlign w:val="center"/>
                </w:tcPr>
                <w:p w14:paraId="3DC93B6E" w14:textId="77777777" w:rsidR="00AC6C28" w:rsidRDefault="00000000">
                  <w:pPr>
                    <w:jc w:val="center"/>
                  </w:pPr>
                  <w:r>
                    <w:rPr>
                      <w:sz w:val="22"/>
                    </w:rPr>
                    <w:t>7</w:t>
                  </w:r>
                </w:p>
              </w:tc>
              <w:tc>
                <w:tcPr>
                  <w:tcW w:w="1728" w:type="dxa"/>
                  <w:shd w:val="clear" w:color="auto" w:fill="E2EFD9"/>
                  <w:tcMar>
                    <w:top w:w="35" w:type="dxa"/>
                    <w:left w:w="45" w:type="dxa"/>
                    <w:bottom w:w="35" w:type="dxa"/>
                    <w:right w:w="45" w:type="dxa"/>
                  </w:tcMar>
                  <w:vAlign w:val="center"/>
                </w:tcPr>
                <w:p w14:paraId="6BF9CFD0" w14:textId="77777777" w:rsidR="00AC6C28" w:rsidRDefault="00000000">
                  <w:pPr>
                    <w:jc w:val="center"/>
                  </w:pPr>
                  <w:r>
                    <w:rPr>
                      <w:sz w:val="22"/>
                    </w:rPr>
                    <w:t>25</w:t>
                  </w:r>
                </w:p>
              </w:tc>
              <w:tc>
                <w:tcPr>
                  <w:tcW w:w="1728" w:type="dxa"/>
                  <w:shd w:val="clear" w:color="auto" w:fill="E2EFD9"/>
                  <w:tcMar>
                    <w:top w:w="35" w:type="dxa"/>
                    <w:left w:w="45" w:type="dxa"/>
                    <w:bottom w:w="35" w:type="dxa"/>
                    <w:right w:w="45" w:type="dxa"/>
                  </w:tcMar>
                  <w:vAlign w:val="center"/>
                </w:tcPr>
                <w:p w14:paraId="69A64B22" w14:textId="77777777" w:rsidR="00AC6C28" w:rsidRDefault="00000000">
                  <w:pPr>
                    <w:jc w:val="center"/>
                  </w:pPr>
                  <w:r>
                    <w:rPr>
                      <w:sz w:val="22"/>
                    </w:rPr>
                    <w:t>35</w:t>
                  </w:r>
                </w:p>
              </w:tc>
              <w:tc>
                <w:tcPr>
                  <w:tcW w:w="1368" w:type="dxa"/>
                  <w:shd w:val="clear" w:color="auto" w:fill="E2EFD9"/>
                  <w:tcMar>
                    <w:top w:w="35" w:type="dxa"/>
                    <w:left w:w="45" w:type="dxa"/>
                    <w:bottom w:w="35" w:type="dxa"/>
                    <w:right w:w="45" w:type="dxa"/>
                  </w:tcMar>
                  <w:vAlign w:val="center"/>
                </w:tcPr>
                <w:p w14:paraId="2B9D38D6" w14:textId="77777777" w:rsidR="00AC6C28" w:rsidRDefault="00000000">
                  <w:pPr>
                    <w:jc w:val="center"/>
                  </w:pPr>
                  <w:r>
                    <w:rPr>
                      <w:sz w:val="22"/>
                    </w:rPr>
                    <w:t>0</w:t>
                  </w:r>
                </w:p>
              </w:tc>
            </w:tr>
            <w:tr w:rsidR="00AC6C28" w14:paraId="4ADE35C9" w14:textId="77777777">
              <w:tc>
                <w:tcPr>
                  <w:tcW w:w="1036" w:type="dxa"/>
                  <w:shd w:val="clear" w:color="auto" w:fill="E2EFD9"/>
                  <w:tcMar>
                    <w:top w:w="35" w:type="dxa"/>
                    <w:left w:w="45" w:type="dxa"/>
                    <w:bottom w:w="35" w:type="dxa"/>
                    <w:right w:w="45" w:type="dxa"/>
                  </w:tcMar>
                  <w:vAlign w:val="center"/>
                </w:tcPr>
                <w:p w14:paraId="3A2E8A32" w14:textId="77777777" w:rsidR="00AC6C28" w:rsidRDefault="00000000">
                  <w:pPr>
                    <w:jc w:val="center"/>
                  </w:pPr>
                  <w:r>
                    <w:rPr>
                      <w:sz w:val="22"/>
                    </w:rPr>
                    <w:t>8</w:t>
                  </w:r>
                </w:p>
              </w:tc>
              <w:tc>
                <w:tcPr>
                  <w:tcW w:w="1728" w:type="dxa"/>
                  <w:shd w:val="clear" w:color="auto" w:fill="E2EFD9"/>
                  <w:tcMar>
                    <w:top w:w="35" w:type="dxa"/>
                    <w:left w:w="45" w:type="dxa"/>
                    <w:bottom w:w="35" w:type="dxa"/>
                    <w:right w:w="45" w:type="dxa"/>
                  </w:tcMar>
                  <w:vAlign w:val="center"/>
                </w:tcPr>
                <w:p w14:paraId="26786E3E" w14:textId="77777777" w:rsidR="00AC6C28" w:rsidRDefault="00000000">
                  <w:pPr>
                    <w:jc w:val="center"/>
                  </w:pPr>
                  <w:r>
                    <w:rPr>
                      <w:sz w:val="22"/>
                    </w:rPr>
                    <w:t>30</w:t>
                  </w:r>
                </w:p>
              </w:tc>
              <w:tc>
                <w:tcPr>
                  <w:tcW w:w="1728" w:type="dxa"/>
                  <w:shd w:val="clear" w:color="auto" w:fill="E2EFD9"/>
                  <w:tcMar>
                    <w:top w:w="35" w:type="dxa"/>
                    <w:left w:w="45" w:type="dxa"/>
                    <w:bottom w:w="35" w:type="dxa"/>
                    <w:right w:w="45" w:type="dxa"/>
                  </w:tcMar>
                  <w:vAlign w:val="center"/>
                </w:tcPr>
                <w:p w14:paraId="7529FE56" w14:textId="77777777" w:rsidR="00AC6C28" w:rsidRDefault="00000000">
                  <w:pPr>
                    <w:jc w:val="center"/>
                  </w:pPr>
                  <w:r>
                    <w:rPr>
                      <w:sz w:val="22"/>
                    </w:rPr>
                    <w:t>40</w:t>
                  </w:r>
                </w:p>
              </w:tc>
              <w:tc>
                <w:tcPr>
                  <w:tcW w:w="1368" w:type="dxa"/>
                  <w:shd w:val="clear" w:color="auto" w:fill="E2EFD9"/>
                  <w:tcMar>
                    <w:top w:w="35" w:type="dxa"/>
                    <w:left w:w="45" w:type="dxa"/>
                    <w:bottom w:w="35" w:type="dxa"/>
                    <w:right w:w="45" w:type="dxa"/>
                  </w:tcMar>
                  <w:vAlign w:val="center"/>
                </w:tcPr>
                <w:p w14:paraId="670F23D3" w14:textId="77777777" w:rsidR="00AC6C28" w:rsidRDefault="00000000">
                  <w:pPr>
                    <w:jc w:val="center"/>
                  </w:pPr>
                  <w:r>
                    <w:rPr>
                      <w:sz w:val="22"/>
                    </w:rPr>
                    <w:t>1</w:t>
                  </w:r>
                </w:p>
              </w:tc>
            </w:tr>
            <w:tr w:rsidR="00AC6C28" w14:paraId="5F2068CB" w14:textId="77777777">
              <w:tc>
                <w:tcPr>
                  <w:tcW w:w="1036" w:type="dxa"/>
                  <w:shd w:val="clear" w:color="auto" w:fill="E2EFD9"/>
                  <w:tcMar>
                    <w:top w:w="35" w:type="dxa"/>
                    <w:left w:w="45" w:type="dxa"/>
                    <w:bottom w:w="35" w:type="dxa"/>
                    <w:right w:w="45" w:type="dxa"/>
                  </w:tcMar>
                  <w:vAlign w:val="center"/>
                </w:tcPr>
                <w:p w14:paraId="49C23B95" w14:textId="77777777" w:rsidR="00AC6C28" w:rsidRDefault="00000000">
                  <w:pPr>
                    <w:jc w:val="center"/>
                  </w:pPr>
                  <w:r>
                    <w:rPr>
                      <w:sz w:val="22"/>
                    </w:rPr>
                    <w:t>9</w:t>
                  </w:r>
                </w:p>
              </w:tc>
              <w:tc>
                <w:tcPr>
                  <w:tcW w:w="1728" w:type="dxa"/>
                  <w:shd w:val="clear" w:color="auto" w:fill="E2EFD9"/>
                  <w:tcMar>
                    <w:top w:w="35" w:type="dxa"/>
                    <w:left w:w="45" w:type="dxa"/>
                    <w:bottom w:w="35" w:type="dxa"/>
                    <w:right w:w="45" w:type="dxa"/>
                  </w:tcMar>
                  <w:vAlign w:val="center"/>
                </w:tcPr>
                <w:p w14:paraId="3B749B9F" w14:textId="77777777" w:rsidR="00AC6C28" w:rsidRDefault="00000000">
                  <w:pPr>
                    <w:jc w:val="center"/>
                  </w:pPr>
                  <w:r>
                    <w:rPr>
                      <w:sz w:val="22"/>
                    </w:rPr>
                    <w:t>35</w:t>
                  </w:r>
                </w:p>
              </w:tc>
              <w:tc>
                <w:tcPr>
                  <w:tcW w:w="1728" w:type="dxa"/>
                  <w:shd w:val="clear" w:color="auto" w:fill="E2EFD9"/>
                  <w:tcMar>
                    <w:top w:w="35" w:type="dxa"/>
                    <w:left w:w="45" w:type="dxa"/>
                    <w:bottom w:w="35" w:type="dxa"/>
                    <w:right w:w="45" w:type="dxa"/>
                  </w:tcMar>
                  <w:vAlign w:val="center"/>
                </w:tcPr>
                <w:p w14:paraId="0382EA19" w14:textId="77777777" w:rsidR="00AC6C28" w:rsidRDefault="00000000">
                  <w:pPr>
                    <w:jc w:val="center"/>
                  </w:pPr>
                  <w:r>
                    <w:rPr>
                      <w:sz w:val="22"/>
                    </w:rPr>
                    <w:t>38</w:t>
                  </w:r>
                </w:p>
              </w:tc>
              <w:tc>
                <w:tcPr>
                  <w:tcW w:w="1368" w:type="dxa"/>
                  <w:shd w:val="clear" w:color="auto" w:fill="E2EFD9"/>
                  <w:tcMar>
                    <w:top w:w="35" w:type="dxa"/>
                    <w:left w:w="45" w:type="dxa"/>
                    <w:bottom w:w="35" w:type="dxa"/>
                    <w:right w:w="45" w:type="dxa"/>
                  </w:tcMar>
                  <w:vAlign w:val="center"/>
                </w:tcPr>
                <w:p w14:paraId="505B718F" w14:textId="77777777" w:rsidR="00AC6C28" w:rsidRDefault="00000000">
                  <w:pPr>
                    <w:jc w:val="center"/>
                  </w:pPr>
                  <w:r>
                    <w:rPr>
                      <w:sz w:val="22"/>
                    </w:rPr>
                    <w:t>1</w:t>
                  </w:r>
                </w:p>
              </w:tc>
            </w:tr>
            <w:tr w:rsidR="00AC6C28" w14:paraId="1A829409" w14:textId="77777777">
              <w:tc>
                <w:tcPr>
                  <w:tcW w:w="1036" w:type="dxa"/>
                  <w:shd w:val="clear" w:color="auto" w:fill="E2EFD9"/>
                  <w:tcMar>
                    <w:top w:w="35" w:type="dxa"/>
                    <w:left w:w="45" w:type="dxa"/>
                    <w:bottom w:w="35" w:type="dxa"/>
                    <w:right w:w="45" w:type="dxa"/>
                  </w:tcMar>
                  <w:vAlign w:val="center"/>
                </w:tcPr>
                <w:p w14:paraId="79611885" w14:textId="77777777" w:rsidR="00AC6C28" w:rsidRDefault="00000000">
                  <w:pPr>
                    <w:jc w:val="center"/>
                  </w:pPr>
                  <w:r>
                    <w:rPr>
                      <w:sz w:val="22"/>
                    </w:rPr>
                    <w:t>10</w:t>
                  </w:r>
                </w:p>
              </w:tc>
              <w:tc>
                <w:tcPr>
                  <w:tcW w:w="1728" w:type="dxa"/>
                  <w:shd w:val="clear" w:color="auto" w:fill="E2EFD9"/>
                  <w:tcMar>
                    <w:top w:w="35" w:type="dxa"/>
                    <w:left w:w="45" w:type="dxa"/>
                    <w:bottom w:w="35" w:type="dxa"/>
                    <w:right w:w="45" w:type="dxa"/>
                  </w:tcMar>
                  <w:vAlign w:val="center"/>
                </w:tcPr>
                <w:p w14:paraId="1CF6B249" w14:textId="77777777" w:rsidR="00AC6C28" w:rsidRDefault="00000000">
                  <w:pPr>
                    <w:jc w:val="center"/>
                  </w:pPr>
                  <w:r>
                    <w:rPr>
                      <w:sz w:val="22"/>
                    </w:rPr>
                    <w:t>40</w:t>
                  </w:r>
                </w:p>
              </w:tc>
              <w:tc>
                <w:tcPr>
                  <w:tcW w:w="1728" w:type="dxa"/>
                  <w:shd w:val="clear" w:color="auto" w:fill="E2EFD9"/>
                  <w:tcMar>
                    <w:top w:w="35" w:type="dxa"/>
                    <w:left w:w="45" w:type="dxa"/>
                    <w:bottom w:w="35" w:type="dxa"/>
                    <w:right w:w="45" w:type="dxa"/>
                  </w:tcMar>
                  <w:vAlign w:val="center"/>
                </w:tcPr>
                <w:p w14:paraId="3F2259AF" w14:textId="77777777" w:rsidR="00AC6C28" w:rsidRDefault="00000000">
                  <w:pPr>
                    <w:jc w:val="center"/>
                  </w:pPr>
                  <w:r>
                    <w:rPr>
                      <w:sz w:val="22"/>
                    </w:rPr>
                    <w:t>45</w:t>
                  </w:r>
                </w:p>
              </w:tc>
              <w:tc>
                <w:tcPr>
                  <w:tcW w:w="1368" w:type="dxa"/>
                  <w:shd w:val="clear" w:color="auto" w:fill="E2EFD9"/>
                  <w:tcMar>
                    <w:top w:w="35" w:type="dxa"/>
                    <w:left w:w="45" w:type="dxa"/>
                    <w:bottom w:w="35" w:type="dxa"/>
                    <w:right w:w="45" w:type="dxa"/>
                  </w:tcMar>
                  <w:vAlign w:val="center"/>
                </w:tcPr>
                <w:p w14:paraId="23D76D23" w14:textId="77777777" w:rsidR="00AC6C28" w:rsidRDefault="00000000">
                  <w:pPr>
                    <w:jc w:val="center"/>
                  </w:pPr>
                  <w:r>
                    <w:rPr>
                      <w:sz w:val="22"/>
                    </w:rPr>
                    <w:t>0</w:t>
                  </w:r>
                </w:p>
              </w:tc>
            </w:tr>
            <w:tr w:rsidR="00AC6C28" w14:paraId="31DFA454" w14:textId="77777777">
              <w:tc>
                <w:tcPr>
                  <w:tcW w:w="1036" w:type="dxa"/>
                  <w:shd w:val="clear" w:color="auto" w:fill="E2EFD9"/>
                  <w:tcMar>
                    <w:top w:w="35" w:type="dxa"/>
                    <w:left w:w="45" w:type="dxa"/>
                    <w:bottom w:w="35" w:type="dxa"/>
                    <w:right w:w="45" w:type="dxa"/>
                  </w:tcMar>
                  <w:vAlign w:val="center"/>
                </w:tcPr>
                <w:p w14:paraId="1E75D937" w14:textId="77777777" w:rsidR="00AC6C28" w:rsidRDefault="00000000">
                  <w:pPr>
                    <w:jc w:val="center"/>
                  </w:pPr>
                  <w:r>
                    <w:rPr>
                      <w:sz w:val="22"/>
                    </w:rPr>
                    <w:t>11</w:t>
                  </w:r>
                </w:p>
              </w:tc>
              <w:tc>
                <w:tcPr>
                  <w:tcW w:w="1728" w:type="dxa"/>
                  <w:shd w:val="clear" w:color="auto" w:fill="E2EFD9"/>
                  <w:tcMar>
                    <w:top w:w="35" w:type="dxa"/>
                    <w:left w:w="45" w:type="dxa"/>
                    <w:bottom w:w="35" w:type="dxa"/>
                    <w:right w:w="45" w:type="dxa"/>
                  </w:tcMar>
                  <w:vAlign w:val="center"/>
                </w:tcPr>
                <w:p w14:paraId="2A1AD272" w14:textId="77777777" w:rsidR="00AC6C28" w:rsidRDefault="00000000">
                  <w:pPr>
                    <w:jc w:val="center"/>
                  </w:pPr>
                  <w:r>
                    <w:rPr>
                      <w:sz w:val="22"/>
                    </w:rPr>
                    <w:t>45</w:t>
                  </w:r>
                </w:p>
              </w:tc>
              <w:tc>
                <w:tcPr>
                  <w:tcW w:w="1728" w:type="dxa"/>
                  <w:shd w:val="clear" w:color="auto" w:fill="E2EFD9"/>
                  <w:tcMar>
                    <w:top w:w="35" w:type="dxa"/>
                    <w:left w:w="45" w:type="dxa"/>
                    <w:bottom w:w="35" w:type="dxa"/>
                    <w:right w:w="45" w:type="dxa"/>
                  </w:tcMar>
                  <w:vAlign w:val="center"/>
                </w:tcPr>
                <w:p w14:paraId="6208337B" w14:textId="77777777" w:rsidR="00AC6C28" w:rsidRDefault="00000000">
                  <w:pPr>
                    <w:jc w:val="center"/>
                  </w:pPr>
                  <w:r>
                    <w:rPr>
                      <w:sz w:val="22"/>
                    </w:rPr>
                    <w:t>50</w:t>
                  </w:r>
                </w:p>
              </w:tc>
              <w:tc>
                <w:tcPr>
                  <w:tcW w:w="1368" w:type="dxa"/>
                  <w:shd w:val="clear" w:color="auto" w:fill="E2EFD9"/>
                  <w:tcMar>
                    <w:top w:w="35" w:type="dxa"/>
                    <w:left w:w="45" w:type="dxa"/>
                    <w:bottom w:w="35" w:type="dxa"/>
                    <w:right w:w="45" w:type="dxa"/>
                  </w:tcMar>
                  <w:vAlign w:val="center"/>
                </w:tcPr>
                <w:p w14:paraId="6FABEE3E" w14:textId="77777777" w:rsidR="00AC6C28" w:rsidRDefault="00000000">
                  <w:pPr>
                    <w:jc w:val="center"/>
                  </w:pPr>
                  <w:r>
                    <w:rPr>
                      <w:sz w:val="22"/>
                    </w:rPr>
                    <w:t>1</w:t>
                  </w:r>
                </w:p>
              </w:tc>
            </w:tr>
            <w:tr w:rsidR="00AC6C28" w14:paraId="409DBF71" w14:textId="77777777">
              <w:tc>
                <w:tcPr>
                  <w:tcW w:w="1036" w:type="dxa"/>
                  <w:shd w:val="clear" w:color="auto" w:fill="E2EFD9"/>
                  <w:tcMar>
                    <w:top w:w="35" w:type="dxa"/>
                    <w:left w:w="45" w:type="dxa"/>
                    <w:bottom w:w="35" w:type="dxa"/>
                    <w:right w:w="45" w:type="dxa"/>
                  </w:tcMar>
                  <w:vAlign w:val="center"/>
                </w:tcPr>
                <w:p w14:paraId="6BB00241" w14:textId="77777777" w:rsidR="00AC6C28" w:rsidRDefault="00000000">
                  <w:pPr>
                    <w:jc w:val="center"/>
                  </w:pPr>
                  <w:r>
                    <w:rPr>
                      <w:sz w:val="22"/>
                    </w:rPr>
                    <w:t>12</w:t>
                  </w:r>
                </w:p>
              </w:tc>
              <w:tc>
                <w:tcPr>
                  <w:tcW w:w="1728" w:type="dxa"/>
                  <w:shd w:val="clear" w:color="auto" w:fill="E2EFD9"/>
                  <w:tcMar>
                    <w:top w:w="35" w:type="dxa"/>
                    <w:left w:w="45" w:type="dxa"/>
                    <w:bottom w:w="35" w:type="dxa"/>
                    <w:right w:w="45" w:type="dxa"/>
                  </w:tcMar>
                  <w:vAlign w:val="center"/>
                </w:tcPr>
                <w:p w14:paraId="5A536C5A" w14:textId="77777777" w:rsidR="00AC6C28" w:rsidRDefault="00000000">
                  <w:pPr>
                    <w:jc w:val="center"/>
                  </w:pPr>
                  <w:r>
                    <w:rPr>
                      <w:sz w:val="22"/>
                    </w:rPr>
                    <w:t>50</w:t>
                  </w:r>
                </w:p>
              </w:tc>
              <w:tc>
                <w:tcPr>
                  <w:tcW w:w="1728" w:type="dxa"/>
                  <w:shd w:val="clear" w:color="auto" w:fill="E2EFD9"/>
                  <w:tcMar>
                    <w:top w:w="35" w:type="dxa"/>
                    <w:left w:w="45" w:type="dxa"/>
                    <w:bottom w:w="35" w:type="dxa"/>
                    <w:right w:w="45" w:type="dxa"/>
                  </w:tcMar>
                  <w:vAlign w:val="center"/>
                </w:tcPr>
                <w:p w14:paraId="4D709289" w14:textId="77777777" w:rsidR="00AC6C28" w:rsidRDefault="00000000">
                  <w:pPr>
                    <w:jc w:val="center"/>
                  </w:pPr>
                  <w:r>
                    <w:rPr>
                      <w:sz w:val="22"/>
                    </w:rPr>
                    <w:t>55</w:t>
                  </w:r>
                </w:p>
              </w:tc>
              <w:tc>
                <w:tcPr>
                  <w:tcW w:w="1368" w:type="dxa"/>
                  <w:shd w:val="clear" w:color="auto" w:fill="E2EFD9"/>
                  <w:tcMar>
                    <w:top w:w="35" w:type="dxa"/>
                    <w:left w:w="45" w:type="dxa"/>
                    <w:bottom w:w="35" w:type="dxa"/>
                    <w:right w:w="45" w:type="dxa"/>
                  </w:tcMar>
                  <w:vAlign w:val="center"/>
                </w:tcPr>
                <w:p w14:paraId="72B26370" w14:textId="77777777" w:rsidR="00AC6C28" w:rsidRDefault="00000000">
                  <w:pPr>
                    <w:jc w:val="center"/>
                  </w:pPr>
                  <w:r>
                    <w:rPr>
                      <w:sz w:val="22"/>
                    </w:rPr>
                    <w:t>1</w:t>
                  </w:r>
                </w:p>
              </w:tc>
            </w:tr>
            <w:tr w:rsidR="00AC6C28" w14:paraId="2D855104" w14:textId="77777777">
              <w:tc>
                <w:tcPr>
                  <w:tcW w:w="1036" w:type="dxa"/>
                  <w:shd w:val="clear" w:color="auto" w:fill="E2EFD9"/>
                  <w:tcMar>
                    <w:top w:w="35" w:type="dxa"/>
                    <w:left w:w="45" w:type="dxa"/>
                    <w:bottom w:w="35" w:type="dxa"/>
                    <w:right w:w="45" w:type="dxa"/>
                  </w:tcMar>
                  <w:vAlign w:val="center"/>
                </w:tcPr>
                <w:p w14:paraId="7EC62059" w14:textId="77777777" w:rsidR="00AC6C28" w:rsidRDefault="00000000">
                  <w:pPr>
                    <w:jc w:val="center"/>
                  </w:pPr>
                  <w:r>
                    <w:rPr>
                      <w:sz w:val="22"/>
                    </w:rPr>
                    <w:t>13</w:t>
                  </w:r>
                </w:p>
              </w:tc>
              <w:tc>
                <w:tcPr>
                  <w:tcW w:w="1728" w:type="dxa"/>
                  <w:shd w:val="clear" w:color="auto" w:fill="E2EFD9"/>
                  <w:tcMar>
                    <w:top w:w="35" w:type="dxa"/>
                    <w:left w:w="45" w:type="dxa"/>
                    <w:bottom w:w="35" w:type="dxa"/>
                    <w:right w:w="45" w:type="dxa"/>
                  </w:tcMar>
                  <w:vAlign w:val="center"/>
                </w:tcPr>
                <w:p w14:paraId="11D3EF6B" w14:textId="77777777" w:rsidR="00AC6C28" w:rsidRDefault="00000000">
                  <w:pPr>
                    <w:jc w:val="center"/>
                  </w:pPr>
                  <w:r>
                    <w:rPr>
                      <w:sz w:val="22"/>
                    </w:rPr>
                    <w:t>55</w:t>
                  </w:r>
                </w:p>
              </w:tc>
              <w:tc>
                <w:tcPr>
                  <w:tcW w:w="1728" w:type="dxa"/>
                  <w:shd w:val="clear" w:color="auto" w:fill="E2EFD9"/>
                  <w:tcMar>
                    <w:top w:w="35" w:type="dxa"/>
                    <w:left w:w="45" w:type="dxa"/>
                    <w:bottom w:w="35" w:type="dxa"/>
                    <w:right w:w="45" w:type="dxa"/>
                  </w:tcMar>
                  <w:vAlign w:val="center"/>
                </w:tcPr>
                <w:p w14:paraId="0A94A3BB" w14:textId="77777777" w:rsidR="00AC6C28" w:rsidRDefault="00000000">
                  <w:pPr>
                    <w:jc w:val="center"/>
                  </w:pPr>
                  <w:r>
                    <w:rPr>
                      <w:sz w:val="22"/>
                    </w:rPr>
                    <w:t>60</w:t>
                  </w:r>
                </w:p>
              </w:tc>
              <w:tc>
                <w:tcPr>
                  <w:tcW w:w="1368" w:type="dxa"/>
                  <w:shd w:val="clear" w:color="auto" w:fill="E2EFD9"/>
                  <w:tcMar>
                    <w:top w:w="35" w:type="dxa"/>
                    <w:left w:w="45" w:type="dxa"/>
                    <w:bottom w:w="35" w:type="dxa"/>
                    <w:right w:w="45" w:type="dxa"/>
                  </w:tcMar>
                  <w:vAlign w:val="center"/>
                </w:tcPr>
                <w:p w14:paraId="0359F7D5" w14:textId="77777777" w:rsidR="00AC6C28" w:rsidRDefault="00000000">
                  <w:pPr>
                    <w:jc w:val="center"/>
                  </w:pPr>
                  <w:r>
                    <w:rPr>
                      <w:sz w:val="22"/>
                    </w:rPr>
                    <w:t>0</w:t>
                  </w:r>
                </w:p>
              </w:tc>
            </w:tr>
            <w:tr w:rsidR="00AC6C28" w14:paraId="2CCA8BAF" w14:textId="77777777">
              <w:tc>
                <w:tcPr>
                  <w:tcW w:w="1036" w:type="dxa"/>
                  <w:shd w:val="clear" w:color="auto" w:fill="E2EFD9"/>
                  <w:tcMar>
                    <w:top w:w="35" w:type="dxa"/>
                    <w:left w:w="45" w:type="dxa"/>
                    <w:bottom w:w="35" w:type="dxa"/>
                    <w:right w:w="45" w:type="dxa"/>
                  </w:tcMar>
                  <w:vAlign w:val="center"/>
                </w:tcPr>
                <w:p w14:paraId="6E81C77D" w14:textId="77777777" w:rsidR="00AC6C28" w:rsidRDefault="00000000">
                  <w:pPr>
                    <w:jc w:val="center"/>
                  </w:pPr>
                  <w:r>
                    <w:rPr>
                      <w:sz w:val="22"/>
                    </w:rPr>
                    <w:t>14</w:t>
                  </w:r>
                </w:p>
              </w:tc>
              <w:tc>
                <w:tcPr>
                  <w:tcW w:w="1728" w:type="dxa"/>
                  <w:shd w:val="clear" w:color="auto" w:fill="E2EFD9"/>
                  <w:tcMar>
                    <w:top w:w="35" w:type="dxa"/>
                    <w:left w:w="45" w:type="dxa"/>
                    <w:bottom w:w="35" w:type="dxa"/>
                    <w:right w:w="45" w:type="dxa"/>
                  </w:tcMar>
                  <w:vAlign w:val="center"/>
                </w:tcPr>
                <w:p w14:paraId="03CEF9BB" w14:textId="77777777" w:rsidR="00AC6C28" w:rsidRDefault="00000000">
                  <w:pPr>
                    <w:jc w:val="center"/>
                  </w:pPr>
                  <w:r>
                    <w:rPr>
                      <w:sz w:val="22"/>
                    </w:rPr>
                    <w:t>60</w:t>
                  </w:r>
                </w:p>
              </w:tc>
              <w:tc>
                <w:tcPr>
                  <w:tcW w:w="1728" w:type="dxa"/>
                  <w:shd w:val="clear" w:color="auto" w:fill="E2EFD9"/>
                  <w:tcMar>
                    <w:top w:w="35" w:type="dxa"/>
                    <w:left w:w="45" w:type="dxa"/>
                    <w:bottom w:w="35" w:type="dxa"/>
                    <w:right w:w="45" w:type="dxa"/>
                  </w:tcMar>
                  <w:vAlign w:val="center"/>
                </w:tcPr>
                <w:p w14:paraId="364F1D07" w14:textId="77777777" w:rsidR="00AC6C28" w:rsidRDefault="00000000">
                  <w:pPr>
                    <w:jc w:val="center"/>
                  </w:pPr>
                  <w:r>
                    <w:rPr>
                      <w:sz w:val="22"/>
                    </w:rPr>
                    <w:t>65</w:t>
                  </w:r>
                </w:p>
              </w:tc>
              <w:tc>
                <w:tcPr>
                  <w:tcW w:w="1368" w:type="dxa"/>
                  <w:shd w:val="clear" w:color="auto" w:fill="E2EFD9"/>
                  <w:tcMar>
                    <w:top w:w="35" w:type="dxa"/>
                    <w:left w:w="45" w:type="dxa"/>
                    <w:bottom w:w="35" w:type="dxa"/>
                    <w:right w:w="45" w:type="dxa"/>
                  </w:tcMar>
                  <w:vAlign w:val="center"/>
                </w:tcPr>
                <w:p w14:paraId="141961D3" w14:textId="77777777" w:rsidR="00AC6C28" w:rsidRDefault="00000000">
                  <w:pPr>
                    <w:jc w:val="center"/>
                  </w:pPr>
                  <w:r>
                    <w:rPr>
                      <w:sz w:val="22"/>
                    </w:rPr>
                    <w:t>1</w:t>
                  </w:r>
                </w:p>
              </w:tc>
            </w:tr>
            <w:tr w:rsidR="00AC6C28" w14:paraId="2B5316C0" w14:textId="77777777">
              <w:tc>
                <w:tcPr>
                  <w:tcW w:w="1036" w:type="dxa"/>
                  <w:shd w:val="clear" w:color="auto" w:fill="E2EFD9"/>
                  <w:tcMar>
                    <w:top w:w="35" w:type="dxa"/>
                    <w:left w:w="45" w:type="dxa"/>
                    <w:bottom w:w="35" w:type="dxa"/>
                    <w:right w:w="45" w:type="dxa"/>
                  </w:tcMar>
                  <w:vAlign w:val="center"/>
                </w:tcPr>
                <w:p w14:paraId="715D7C9B" w14:textId="77777777" w:rsidR="00AC6C28" w:rsidRDefault="00000000">
                  <w:pPr>
                    <w:jc w:val="center"/>
                  </w:pPr>
                  <w:r>
                    <w:rPr>
                      <w:sz w:val="22"/>
                    </w:rPr>
                    <w:t>15</w:t>
                  </w:r>
                </w:p>
              </w:tc>
              <w:tc>
                <w:tcPr>
                  <w:tcW w:w="1728" w:type="dxa"/>
                  <w:shd w:val="clear" w:color="auto" w:fill="E2EFD9"/>
                  <w:tcMar>
                    <w:top w:w="35" w:type="dxa"/>
                    <w:left w:w="45" w:type="dxa"/>
                    <w:bottom w:w="35" w:type="dxa"/>
                    <w:right w:w="45" w:type="dxa"/>
                  </w:tcMar>
                  <w:vAlign w:val="center"/>
                </w:tcPr>
                <w:p w14:paraId="2A8243D1" w14:textId="77777777" w:rsidR="00AC6C28" w:rsidRDefault="00000000">
                  <w:pPr>
                    <w:jc w:val="center"/>
                  </w:pPr>
                  <w:r>
                    <w:rPr>
                      <w:sz w:val="22"/>
                    </w:rPr>
                    <w:t>70</w:t>
                  </w:r>
                </w:p>
              </w:tc>
              <w:tc>
                <w:tcPr>
                  <w:tcW w:w="1728" w:type="dxa"/>
                  <w:shd w:val="clear" w:color="auto" w:fill="E2EFD9"/>
                  <w:tcMar>
                    <w:top w:w="35" w:type="dxa"/>
                    <w:left w:w="45" w:type="dxa"/>
                    <w:bottom w:w="35" w:type="dxa"/>
                    <w:right w:w="45" w:type="dxa"/>
                  </w:tcMar>
                  <w:vAlign w:val="center"/>
                </w:tcPr>
                <w:p w14:paraId="627065FE" w14:textId="77777777" w:rsidR="00AC6C28" w:rsidRDefault="00000000">
                  <w:pPr>
                    <w:jc w:val="center"/>
                  </w:pPr>
                  <w:r>
                    <w:rPr>
                      <w:sz w:val="22"/>
                    </w:rPr>
                    <w:t>75</w:t>
                  </w:r>
                </w:p>
              </w:tc>
              <w:tc>
                <w:tcPr>
                  <w:tcW w:w="1368" w:type="dxa"/>
                  <w:shd w:val="clear" w:color="auto" w:fill="E2EFD9"/>
                  <w:tcMar>
                    <w:top w:w="35" w:type="dxa"/>
                    <w:left w:w="45" w:type="dxa"/>
                    <w:bottom w:w="35" w:type="dxa"/>
                    <w:right w:w="45" w:type="dxa"/>
                  </w:tcMar>
                  <w:vAlign w:val="center"/>
                </w:tcPr>
                <w:p w14:paraId="0D059C8A" w14:textId="77777777" w:rsidR="00AC6C28" w:rsidRDefault="00000000">
                  <w:pPr>
                    <w:jc w:val="center"/>
                  </w:pPr>
                  <w:r>
                    <w:rPr>
                      <w:sz w:val="22"/>
                    </w:rPr>
                    <w:t>1</w:t>
                  </w:r>
                </w:p>
              </w:tc>
            </w:tr>
          </w:tbl>
          <w:p w14:paraId="2D9C9B91" w14:textId="77777777" w:rsidR="00AC6C28" w:rsidRDefault="00AC6C28"/>
          <w:p w14:paraId="6C08DF04" w14:textId="77777777" w:rsidR="00AC6C28" w:rsidRDefault="00000000">
            <w:pPr>
              <w:spacing w:before="60"/>
            </w:pPr>
            <w:r>
              <w:t>No external CSV file, URL, database, or online dataset is required.</w:t>
            </w:r>
          </w:p>
        </w:tc>
      </w:tr>
      <w:tr w:rsidR="00F773F3" w:rsidRPr="005A6DDE" w14:paraId="34E0DEE1" w14:textId="77777777" w:rsidTr="00D557C0">
        <w:tc>
          <w:tcPr>
            <w:tcW w:w="1696" w:type="dxa"/>
            <w:vMerge w:val="restart"/>
            <w:shd w:val="clear" w:color="auto" w:fill="F7CAAC" w:themeFill="accent2" w:themeFillTint="66"/>
            <w:vAlign w:val="center"/>
          </w:tcPr>
          <w:p w14:paraId="33C2D23A" w14:textId="77777777" w:rsidR="00F773F3" w:rsidRDefault="00F773F3" w:rsidP="00DC7174">
            <w:pPr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Functions</w:t>
            </w:r>
          </w:p>
          <w:p w14:paraId="5407C0C1" w14:textId="77777777" w:rsidR="00F773F3" w:rsidRPr="005A6DDE" w:rsidRDefault="00F773F3" w:rsidP="00DC7174">
            <w:pPr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Details</w:t>
            </w:r>
          </w:p>
        </w:tc>
        <w:tc>
          <w:tcPr>
            <w:tcW w:w="709" w:type="dxa"/>
            <w:shd w:val="clear" w:color="auto" w:fill="C45911" w:themeFill="accent2" w:themeFillShade="BF"/>
          </w:tcPr>
          <w:p w14:paraId="487A831B" w14:textId="77777777" w:rsidR="00F773F3" w:rsidRPr="00D929B8" w:rsidRDefault="00F773F3" w:rsidP="00F45818">
            <w:pPr>
              <w:rPr>
                <w:color w:val="FFFFFF" w:themeColor="background1"/>
                <w:szCs w:val="24"/>
              </w:rPr>
            </w:pPr>
            <w:r w:rsidRPr="00D929B8">
              <w:rPr>
                <w:color w:val="FFFFFF" w:themeColor="background1"/>
                <w:szCs w:val="24"/>
              </w:rPr>
              <w:t>Sl. No.</w:t>
            </w:r>
          </w:p>
        </w:tc>
        <w:tc>
          <w:tcPr>
            <w:tcW w:w="1559" w:type="dxa"/>
            <w:shd w:val="clear" w:color="auto" w:fill="C45911" w:themeFill="accent2" w:themeFillShade="BF"/>
          </w:tcPr>
          <w:p w14:paraId="1F04783B" w14:textId="77777777" w:rsidR="00F773F3" w:rsidRPr="00D929B8" w:rsidRDefault="00F773F3" w:rsidP="00F45818">
            <w:pPr>
              <w:rPr>
                <w:color w:val="FFFFFF" w:themeColor="background1"/>
                <w:szCs w:val="24"/>
              </w:rPr>
            </w:pPr>
            <w:r w:rsidRPr="00D929B8">
              <w:rPr>
                <w:color w:val="FFFFFF" w:themeColor="background1"/>
                <w:szCs w:val="24"/>
              </w:rPr>
              <w:t>Function</w:t>
            </w:r>
          </w:p>
        </w:tc>
        <w:tc>
          <w:tcPr>
            <w:tcW w:w="1049" w:type="dxa"/>
            <w:shd w:val="clear" w:color="auto" w:fill="C45911" w:themeFill="accent2" w:themeFillShade="BF"/>
          </w:tcPr>
          <w:p w14:paraId="0985259C" w14:textId="77777777" w:rsidR="00F773F3" w:rsidRPr="00D929B8" w:rsidRDefault="00F773F3" w:rsidP="00F45818">
            <w:pPr>
              <w:rPr>
                <w:color w:val="FFFFFF" w:themeColor="background1"/>
                <w:szCs w:val="24"/>
              </w:rPr>
            </w:pPr>
            <w:r w:rsidRPr="00D929B8">
              <w:rPr>
                <w:color w:val="FFFFFF" w:themeColor="background1"/>
                <w:szCs w:val="24"/>
              </w:rPr>
              <w:t>Package</w:t>
            </w:r>
          </w:p>
        </w:tc>
        <w:tc>
          <w:tcPr>
            <w:tcW w:w="4058" w:type="dxa"/>
            <w:gridSpan w:val="2"/>
            <w:shd w:val="clear" w:color="auto" w:fill="C45911" w:themeFill="accent2" w:themeFillShade="BF"/>
          </w:tcPr>
          <w:p w14:paraId="540091A9" w14:textId="77777777" w:rsidR="00F773F3" w:rsidRPr="00D929B8" w:rsidRDefault="00F773F3" w:rsidP="00F45818">
            <w:pPr>
              <w:rPr>
                <w:color w:val="FFFFFF" w:themeColor="background1"/>
                <w:szCs w:val="24"/>
              </w:rPr>
            </w:pPr>
            <w:r w:rsidRPr="00D929B8">
              <w:rPr>
                <w:color w:val="FFFFFF" w:themeColor="background1"/>
                <w:szCs w:val="24"/>
              </w:rPr>
              <w:t>Description of function</w:t>
            </w:r>
          </w:p>
        </w:tc>
      </w:tr>
      <w:tr w:rsidR="00F773F3" w:rsidRPr="005A6DDE" w14:paraId="074BA1AF" w14:textId="77777777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14:paraId="31D33974" w14:textId="77777777" w:rsidR="00F773F3" w:rsidRPr="005A6DDE" w:rsidRDefault="00F773F3" w:rsidP="00DC7174">
            <w:pPr>
              <w:jc w:val="center"/>
              <w:rPr>
                <w:b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 w14:paraId="0F4FD735" w14:textId="77777777" w:rsidR="00AC6C28" w:rsidRDefault="00000000">
            <w:pPr>
              <w:jc w:val="center"/>
            </w:pPr>
            <w:r>
              <w:t>1</w:t>
            </w:r>
          </w:p>
        </w:tc>
        <w:tc>
          <w:tcPr>
            <w:tcW w:w="1559" w:type="dxa"/>
            <w:shd w:val="clear" w:color="auto" w:fill="E2EFD9" w:themeFill="accent6" w:themeFillTint="33"/>
            <w:vAlign w:val="center"/>
          </w:tcPr>
          <w:p w14:paraId="04FFCB59" w14:textId="77777777" w:rsidR="00AC6C28" w:rsidRDefault="00000000">
            <w:r>
              <w:t>pd.DataFrame()</w:t>
            </w:r>
          </w:p>
        </w:tc>
        <w:tc>
          <w:tcPr>
            <w:tcW w:w="1049" w:type="dxa"/>
            <w:shd w:val="clear" w:color="auto" w:fill="E2EFD9" w:themeFill="accent6" w:themeFillTint="33"/>
            <w:vAlign w:val="center"/>
          </w:tcPr>
          <w:p w14:paraId="6428C68F" w14:textId="77777777" w:rsidR="00AC6C28" w:rsidRDefault="00000000">
            <w:pPr>
              <w:jc w:val="center"/>
            </w:pPr>
            <w:r>
              <w:t>Pandas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  <w:vAlign w:val="center"/>
          </w:tcPr>
          <w:p w14:paraId="0B5642C1" w14:textId="77777777" w:rsidR="00AC6C28" w:rsidRDefault="00000000">
            <w:r>
              <w:t>Creates a DataFrame from the predefined dictionary data.</w:t>
            </w:r>
          </w:p>
        </w:tc>
      </w:tr>
      <w:tr w:rsidR="00F773F3" w:rsidRPr="005A6DDE" w14:paraId="4CC682C4" w14:textId="77777777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14:paraId="7B86798F" w14:textId="77777777" w:rsidR="00F773F3" w:rsidRPr="005A6DDE" w:rsidRDefault="00F773F3" w:rsidP="00DC7174">
            <w:pPr>
              <w:jc w:val="center"/>
              <w:rPr>
                <w:b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 w14:paraId="70F24B9F" w14:textId="77777777" w:rsidR="00AC6C28" w:rsidRDefault="00000000">
            <w:pPr>
              <w:jc w:val="center"/>
            </w:pPr>
            <w:r>
              <w:t>2</w:t>
            </w:r>
          </w:p>
        </w:tc>
        <w:tc>
          <w:tcPr>
            <w:tcW w:w="1559" w:type="dxa"/>
            <w:shd w:val="clear" w:color="auto" w:fill="E2EFD9" w:themeFill="accent6" w:themeFillTint="33"/>
            <w:vAlign w:val="center"/>
          </w:tcPr>
          <w:p w14:paraId="1A4C0987" w14:textId="77777777" w:rsidR="00AC6C28" w:rsidRDefault="00000000">
            <w:r>
              <w:t>np.log()</w:t>
            </w:r>
          </w:p>
        </w:tc>
        <w:tc>
          <w:tcPr>
            <w:tcW w:w="1049" w:type="dxa"/>
            <w:shd w:val="clear" w:color="auto" w:fill="E2EFD9" w:themeFill="accent6" w:themeFillTint="33"/>
            <w:vAlign w:val="center"/>
          </w:tcPr>
          <w:p w14:paraId="72162FC5" w14:textId="77777777" w:rsidR="00AC6C28" w:rsidRDefault="00000000">
            <w:pPr>
              <w:jc w:val="center"/>
            </w:pPr>
            <w:r>
              <w:t>NumPy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  <w:vAlign w:val="center"/>
          </w:tcPr>
          <w:p w14:paraId="58338D74" w14:textId="77777777" w:rsidR="00AC6C28" w:rsidRDefault="00000000">
            <w:r>
              <w:t>Calculates the natural logarithm of each Feature1 value.</w:t>
            </w:r>
          </w:p>
        </w:tc>
      </w:tr>
      <w:tr w:rsidR="00F773F3" w:rsidRPr="005A6DDE" w14:paraId="2EDDD162" w14:textId="77777777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14:paraId="76937B0E" w14:textId="77777777" w:rsidR="00F773F3" w:rsidRPr="005A6DDE" w:rsidRDefault="00F773F3" w:rsidP="00DC7174">
            <w:pPr>
              <w:jc w:val="center"/>
              <w:rPr>
                <w:b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 w14:paraId="12E4D0D5" w14:textId="77777777" w:rsidR="00AC6C28" w:rsidRDefault="00000000">
            <w:pPr>
              <w:jc w:val="center"/>
            </w:pPr>
            <w:r>
              <w:t>3</w:t>
            </w:r>
          </w:p>
        </w:tc>
        <w:tc>
          <w:tcPr>
            <w:tcW w:w="1559" w:type="dxa"/>
            <w:shd w:val="clear" w:color="auto" w:fill="E2EFD9" w:themeFill="accent6" w:themeFillTint="33"/>
            <w:vAlign w:val="center"/>
          </w:tcPr>
          <w:p w14:paraId="6F2C41E2" w14:textId="77777777" w:rsidR="00AC6C28" w:rsidRDefault="00000000">
            <w:r>
              <w:t>pd.cut()</w:t>
            </w:r>
          </w:p>
        </w:tc>
        <w:tc>
          <w:tcPr>
            <w:tcW w:w="1049" w:type="dxa"/>
            <w:shd w:val="clear" w:color="auto" w:fill="E2EFD9" w:themeFill="accent6" w:themeFillTint="33"/>
            <w:vAlign w:val="center"/>
          </w:tcPr>
          <w:p w14:paraId="0FE87863" w14:textId="77777777" w:rsidR="00AC6C28" w:rsidRDefault="00000000">
            <w:pPr>
              <w:jc w:val="center"/>
            </w:pPr>
            <w:r>
              <w:t>Pandas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  <w:vAlign w:val="center"/>
          </w:tcPr>
          <w:p w14:paraId="645F160D" w14:textId="77777777" w:rsidR="00AC6C28" w:rsidRDefault="00000000">
            <w:r>
              <w:t>Bins Feature2 into Low, Medium, and High categories.</w:t>
            </w:r>
          </w:p>
        </w:tc>
      </w:tr>
      <w:tr w:rsidR="00F773F3" w:rsidRPr="005A6DDE" w14:paraId="31411E5D" w14:textId="77777777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14:paraId="0EB65C38" w14:textId="77777777" w:rsidR="00F773F3" w:rsidRPr="005A6DDE" w:rsidRDefault="00F773F3" w:rsidP="00DC7174">
            <w:pPr>
              <w:jc w:val="center"/>
              <w:rPr>
                <w:b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 w14:paraId="04FC8BFE" w14:textId="77777777" w:rsidR="00AC6C28" w:rsidRDefault="00000000">
            <w:pPr>
              <w:jc w:val="center"/>
            </w:pPr>
            <w:r>
              <w:t>4</w:t>
            </w:r>
          </w:p>
        </w:tc>
        <w:tc>
          <w:tcPr>
            <w:tcW w:w="1559" w:type="dxa"/>
            <w:shd w:val="clear" w:color="auto" w:fill="E2EFD9" w:themeFill="accent6" w:themeFillTint="33"/>
            <w:vAlign w:val="center"/>
          </w:tcPr>
          <w:p w14:paraId="679332DD" w14:textId="77777777" w:rsidR="00AC6C28" w:rsidRDefault="00000000">
            <w:r>
              <w:t>corr()</w:t>
            </w:r>
          </w:p>
        </w:tc>
        <w:tc>
          <w:tcPr>
            <w:tcW w:w="1049" w:type="dxa"/>
            <w:shd w:val="clear" w:color="auto" w:fill="E2EFD9" w:themeFill="accent6" w:themeFillTint="33"/>
            <w:vAlign w:val="center"/>
          </w:tcPr>
          <w:p w14:paraId="15132CD8" w14:textId="77777777" w:rsidR="00AC6C28" w:rsidRDefault="00000000">
            <w:pPr>
              <w:jc w:val="center"/>
            </w:pPr>
            <w:r>
              <w:t>Pandas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  <w:vAlign w:val="center"/>
          </w:tcPr>
          <w:p w14:paraId="1BAC04CE" w14:textId="77777777" w:rsidR="00AC6C28" w:rsidRDefault="00000000">
            <w:r>
              <w:t>Calculates pairwise correlations between numerical columns.</w:t>
            </w:r>
          </w:p>
        </w:tc>
      </w:tr>
      <w:tr w:rsidR="00F773F3" w:rsidRPr="005A6DDE" w14:paraId="2CE297A4" w14:textId="77777777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14:paraId="2A36B339" w14:textId="77777777" w:rsidR="00F773F3" w:rsidRPr="005A6DDE" w:rsidRDefault="00F773F3" w:rsidP="00DC7174">
            <w:pPr>
              <w:jc w:val="center"/>
              <w:rPr>
                <w:b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 w14:paraId="0F865898" w14:textId="77777777" w:rsidR="00AC6C28" w:rsidRDefault="00000000">
            <w:pPr>
              <w:jc w:val="center"/>
            </w:pPr>
            <w:r>
              <w:t>5</w:t>
            </w:r>
          </w:p>
        </w:tc>
        <w:tc>
          <w:tcPr>
            <w:tcW w:w="1559" w:type="dxa"/>
            <w:shd w:val="clear" w:color="auto" w:fill="E2EFD9" w:themeFill="accent6" w:themeFillTint="33"/>
            <w:vAlign w:val="center"/>
          </w:tcPr>
          <w:p w14:paraId="30016C41" w14:textId="77777777" w:rsidR="00AC6C28" w:rsidRDefault="00000000">
            <w:r>
              <w:t>value_counts()</w:t>
            </w:r>
          </w:p>
        </w:tc>
        <w:tc>
          <w:tcPr>
            <w:tcW w:w="1049" w:type="dxa"/>
            <w:shd w:val="clear" w:color="auto" w:fill="E2EFD9" w:themeFill="accent6" w:themeFillTint="33"/>
            <w:vAlign w:val="center"/>
          </w:tcPr>
          <w:p w14:paraId="41A2B375" w14:textId="77777777" w:rsidR="00AC6C28" w:rsidRDefault="00000000">
            <w:pPr>
              <w:jc w:val="center"/>
            </w:pPr>
            <w:r>
              <w:t>Pandas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  <w:vAlign w:val="center"/>
          </w:tcPr>
          <w:p w14:paraId="19CB720A" w14:textId="77777777" w:rsidR="00AC6C28" w:rsidRDefault="00000000">
            <w:r>
              <w:t>Counts the number of records in each Feature2 category.</w:t>
            </w:r>
          </w:p>
        </w:tc>
      </w:tr>
      <w:tr w:rsidR="00F773F3" w:rsidRPr="005A6DDE" w14:paraId="043C54B5" w14:textId="77777777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14:paraId="0BE0364A" w14:textId="77777777" w:rsidR="00F773F3" w:rsidRPr="005A6DDE" w:rsidRDefault="00F773F3" w:rsidP="00DC7174">
            <w:pPr>
              <w:jc w:val="center"/>
              <w:rPr>
                <w:b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 w14:paraId="338F61D7" w14:textId="77777777" w:rsidR="00AC6C28" w:rsidRDefault="00000000">
            <w:pPr>
              <w:jc w:val="center"/>
            </w:pPr>
            <w:r>
              <w:t>6</w:t>
            </w:r>
          </w:p>
        </w:tc>
        <w:tc>
          <w:tcPr>
            <w:tcW w:w="1559" w:type="dxa"/>
            <w:shd w:val="clear" w:color="auto" w:fill="E2EFD9" w:themeFill="accent6" w:themeFillTint="33"/>
            <w:vAlign w:val="center"/>
          </w:tcPr>
          <w:p w14:paraId="1EA94E59" w14:textId="77777777" w:rsidR="00AC6C28" w:rsidRDefault="00000000">
            <w:r>
              <w:t>sort_index()</w:t>
            </w:r>
          </w:p>
        </w:tc>
        <w:tc>
          <w:tcPr>
            <w:tcW w:w="1049" w:type="dxa"/>
            <w:shd w:val="clear" w:color="auto" w:fill="E2EFD9" w:themeFill="accent6" w:themeFillTint="33"/>
            <w:vAlign w:val="center"/>
          </w:tcPr>
          <w:p w14:paraId="602F6C9E" w14:textId="77777777" w:rsidR="00AC6C28" w:rsidRDefault="00000000">
            <w:pPr>
              <w:jc w:val="center"/>
            </w:pPr>
            <w:r>
              <w:t>Pandas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  <w:vAlign w:val="center"/>
          </w:tcPr>
          <w:p w14:paraId="1666E3C2" w14:textId="77777777" w:rsidR="00AC6C28" w:rsidRDefault="00000000">
            <w:r>
              <w:t>Displays category counts in their defined category order.</w:t>
            </w:r>
          </w:p>
        </w:tc>
      </w:tr>
      <w:tr w:rsidR="00F773F3" w:rsidRPr="005A6DDE" w14:paraId="78F796ED" w14:textId="77777777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14:paraId="198A6552" w14:textId="77777777" w:rsidR="00F773F3" w:rsidRPr="005A6DDE" w:rsidRDefault="00F773F3" w:rsidP="00DC7174">
            <w:pPr>
              <w:jc w:val="center"/>
              <w:rPr>
                <w:b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 w14:paraId="6D5DABCA" w14:textId="77777777" w:rsidR="00AC6C28" w:rsidRDefault="00000000">
            <w:pPr>
              <w:jc w:val="center"/>
            </w:pPr>
            <w:r>
              <w:t>7</w:t>
            </w:r>
          </w:p>
        </w:tc>
        <w:tc>
          <w:tcPr>
            <w:tcW w:w="1559" w:type="dxa"/>
            <w:shd w:val="clear" w:color="auto" w:fill="E2EFD9" w:themeFill="accent6" w:themeFillTint="33"/>
            <w:vAlign w:val="center"/>
          </w:tcPr>
          <w:p w14:paraId="3D945CA5" w14:textId="77777777" w:rsidR="00AC6C28" w:rsidRDefault="00000000">
            <w:r>
              <w:t>round()</w:t>
            </w:r>
          </w:p>
        </w:tc>
        <w:tc>
          <w:tcPr>
            <w:tcW w:w="1049" w:type="dxa"/>
            <w:shd w:val="clear" w:color="auto" w:fill="E2EFD9" w:themeFill="accent6" w:themeFillTint="33"/>
            <w:vAlign w:val="center"/>
          </w:tcPr>
          <w:p w14:paraId="7FB2EDF2" w14:textId="77777777" w:rsidR="00AC6C28" w:rsidRDefault="00000000">
            <w:pPr>
              <w:jc w:val="center"/>
            </w:pPr>
            <w:r>
              <w:t>Python/Pandas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  <w:vAlign w:val="center"/>
          </w:tcPr>
          <w:p w14:paraId="0E5F4C1C" w14:textId="77777777" w:rsidR="00AC6C28" w:rsidRDefault="00000000">
            <w:r>
              <w:t>Rounds logarithmic and correlation values for readable output.</w:t>
            </w:r>
          </w:p>
        </w:tc>
      </w:tr>
      <w:tr w:rsidR="00F773F3" w:rsidRPr="005A6DDE" w14:paraId="50DA6C0F" w14:textId="77777777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14:paraId="4D65EA3F" w14:textId="77777777" w:rsidR="00F773F3" w:rsidRPr="005A6DDE" w:rsidRDefault="00F773F3" w:rsidP="00DC7174">
            <w:pPr>
              <w:jc w:val="center"/>
              <w:rPr>
                <w:b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 w14:paraId="59D85F4F" w14:textId="77777777" w:rsidR="00AC6C28" w:rsidRDefault="00000000">
            <w:pPr>
              <w:jc w:val="center"/>
            </w:pPr>
            <w:r>
              <w:t>8</w:t>
            </w:r>
          </w:p>
        </w:tc>
        <w:tc>
          <w:tcPr>
            <w:tcW w:w="1559" w:type="dxa"/>
            <w:shd w:val="clear" w:color="auto" w:fill="E2EFD9" w:themeFill="accent6" w:themeFillTint="33"/>
            <w:vAlign w:val="center"/>
          </w:tcPr>
          <w:p w14:paraId="5CCD2D2B" w14:textId="77777777" w:rsidR="00AC6C28" w:rsidRDefault="00000000">
            <w:r>
              <w:t>plt.figure()</w:t>
            </w:r>
          </w:p>
        </w:tc>
        <w:tc>
          <w:tcPr>
            <w:tcW w:w="1049" w:type="dxa"/>
            <w:shd w:val="clear" w:color="auto" w:fill="E2EFD9" w:themeFill="accent6" w:themeFillTint="33"/>
            <w:vAlign w:val="center"/>
          </w:tcPr>
          <w:p w14:paraId="464AB1CC" w14:textId="77777777" w:rsidR="00AC6C28" w:rsidRDefault="00000000">
            <w:pPr>
              <w:jc w:val="center"/>
            </w:pPr>
            <w:r>
              <w:t>Matplotlib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  <w:vAlign w:val="center"/>
          </w:tcPr>
          <w:p w14:paraId="3A93BD85" w14:textId="77777777" w:rsidR="00AC6C28" w:rsidRDefault="00000000">
            <w:r>
              <w:t>Creates a plotting area with the specified dimensions.</w:t>
            </w:r>
          </w:p>
        </w:tc>
      </w:tr>
      <w:tr w:rsidR="00F773F3" w:rsidRPr="005A6DDE" w14:paraId="071556DE" w14:textId="77777777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14:paraId="667065FF" w14:textId="77777777" w:rsidR="00F773F3" w:rsidRPr="005A6DDE" w:rsidRDefault="00F773F3" w:rsidP="00DC7174">
            <w:pPr>
              <w:jc w:val="center"/>
              <w:rPr>
                <w:b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 w14:paraId="0105CCB8" w14:textId="77777777" w:rsidR="00AC6C28" w:rsidRDefault="00000000">
            <w:pPr>
              <w:jc w:val="center"/>
            </w:pPr>
            <w:r>
              <w:t>9</w:t>
            </w:r>
          </w:p>
        </w:tc>
        <w:tc>
          <w:tcPr>
            <w:tcW w:w="1559" w:type="dxa"/>
            <w:shd w:val="clear" w:color="auto" w:fill="E2EFD9" w:themeFill="accent6" w:themeFillTint="33"/>
            <w:vAlign w:val="center"/>
          </w:tcPr>
          <w:p w14:paraId="568B6398" w14:textId="77777777" w:rsidR="00AC6C28" w:rsidRDefault="00000000">
            <w:r>
              <w:t>plt.scatter()</w:t>
            </w:r>
          </w:p>
        </w:tc>
        <w:tc>
          <w:tcPr>
            <w:tcW w:w="1049" w:type="dxa"/>
            <w:shd w:val="clear" w:color="auto" w:fill="E2EFD9" w:themeFill="accent6" w:themeFillTint="33"/>
            <w:vAlign w:val="center"/>
          </w:tcPr>
          <w:p w14:paraId="3C789344" w14:textId="77777777" w:rsidR="00AC6C28" w:rsidRDefault="00000000">
            <w:pPr>
              <w:jc w:val="center"/>
            </w:pPr>
            <w:r>
              <w:t>Matplotlib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  <w:vAlign w:val="center"/>
          </w:tcPr>
          <w:p w14:paraId="78B65CDC" w14:textId="77777777" w:rsidR="00AC6C28" w:rsidRDefault="00000000">
            <w:r>
              <w:t>Creates the Feature1 versus Feature2 scatter plot.</w:t>
            </w:r>
          </w:p>
        </w:tc>
      </w:tr>
      <w:tr w:rsidR="00F773F3" w:rsidRPr="005A6DDE" w14:paraId="3A5779D8" w14:textId="77777777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14:paraId="58B22856" w14:textId="77777777" w:rsidR="00F773F3" w:rsidRPr="005A6DDE" w:rsidRDefault="00F773F3" w:rsidP="00DC7174">
            <w:pPr>
              <w:jc w:val="center"/>
              <w:rPr>
                <w:b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 w14:paraId="45C25318" w14:textId="77777777" w:rsidR="00AC6C28" w:rsidRDefault="00000000">
            <w:pPr>
              <w:jc w:val="center"/>
            </w:pPr>
            <w:r>
              <w:t>10</w:t>
            </w:r>
          </w:p>
        </w:tc>
        <w:tc>
          <w:tcPr>
            <w:tcW w:w="1559" w:type="dxa"/>
            <w:shd w:val="clear" w:color="auto" w:fill="E2EFD9" w:themeFill="accent6" w:themeFillTint="33"/>
            <w:vAlign w:val="center"/>
          </w:tcPr>
          <w:p w14:paraId="4AFA901E" w14:textId="77777777" w:rsidR="00AC6C28" w:rsidRDefault="00000000">
            <w:r>
              <w:t>plt.xlabel()/ylabel()</w:t>
            </w:r>
          </w:p>
        </w:tc>
        <w:tc>
          <w:tcPr>
            <w:tcW w:w="1049" w:type="dxa"/>
            <w:shd w:val="clear" w:color="auto" w:fill="E2EFD9" w:themeFill="accent6" w:themeFillTint="33"/>
            <w:vAlign w:val="center"/>
          </w:tcPr>
          <w:p w14:paraId="0977A4EB" w14:textId="77777777" w:rsidR="00AC6C28" w:rsidRDefault="00000000">
            <w:pPr>
              <w:jc w:val="center"/>
            </w:pPr>
            <w:r>
              <w:t>Matplotlib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  <w:vAlign w:val="center"/>
          </w:tcPr>
          <w:p w14:paraId="4DFE92ED" w14:textId="77777777" w:rsidR="00AC6C28" w:rsidRDefault="00000000">
            <w:r>
              <w:t>Adds descriptive labels to the plot axes.</w:t>
            </w:r>
          </w:p>
        </w:tc>
      </w:tr>
      <w:tr w:rsidR="00F773F3" w:rsidRPr="005A6DDE" w14:paraId="0ADE939A" w14:textId="77777777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14:paraId="48EA34F3" w14:textId="77777777" w:rsidR="00F773F3" w:rsidRPr="005A6DDE" w:rsidRDefault="00F773F3" w:rsidP="00DC7174">
            <w:pPr>
              <w:jc w:val="center"/>
              <w:rPr>
                <w:b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 w14:paraId="5BFE342E" w14:textId="77777777" w:rsidR="00AC6C28" w:rsidRDefault="00000000">
            <w:pPr>
              <w:jc w:val="center"/>
            </w:pPr>
            <w:r>
              <w:t>11</w:t>
            </w:r>
          </w:p>
        </w:tc>
        <w:tc>
          <w:tcPr>
            <w:tcW w:w="1559" w:type="dxa"/>
            <w:shd w:val="clear" w:color="auto" w:fill="E2EFD9" w:themeFill="accent6" w:themeFillTint="33"/>
            <w:vAlign w:val="center"/>
          </w:tcPr>
          <w:p w14:paraId="4224A3C0" w14:textId="77777777" w:rsidR="00AC6C28" w:rsidRDefault="00000000">
            <w:r>
              <w:t>plt.legend()</w:t>
            </w:r>
          </w:p>
        </w:tc>
        <w:tc>
          <w:tcPr>
            <w:tcW w:w="1049" w:type="dxa"/>
            <w:shd w:val="clear" w:color="auto" w:fill="E2EFD9" w:themeFill="accent6" w:themeFillTint="33"/>
            <w:vAlign w:val="center"/>
          </w:tcPr>
          <w:p w14:paraId="12AACAD4" w14:textId="77777777" w:rsidR="00AC6C28" w:rsidRDefault="00000000">
            <w:pPr>
              <w:jc w:val="center"/>
            </w:pPr>
            <w:r>
              <w:t>Matplotlib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  <w:vAlign w:val="center"/>
          </w:tcPr>
          <w:p w14:paraId="3D33E4D5" w14:textId="77777777" w:rsidR="00AC6C28" w:rsidRDefault="00000000">
            <w:r>
              <w:t>Identifies the symbols used for each Target class.</w:t>
            </w:r>
          </w:p>
        </w:tc>
      </w:tr>
      <w:tr w:rsidR="00F773F3" w:rsidRPr="005A6DDE" w14:paraId="43113321" w14:textId="77777777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14:paraId="17D134B8" w14:textId="77777777" w:rsidR="00F773F3" w:rsidRPr="005A6DDE" w:rsidRDefault="00F773F3" w:rsidP="00DC7174">
            <w:pPr>
              <w:jc w:val="center"/>
              <w:rPr>
                <w:b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 w14:paraId="4FE02C0B" w14:textId="77777777" w:rsidR="00AC6C28" w:rsidRDefault="00000000">
            <w:pPr>
              <w:jc w:val="center"/>
            </w:pPr>
            <w:r>
              <w:t>12</w:t>
            </w:r>
          </w:p>
        </w:tc>
        <w:tc>
          <w:tcPr>
            <w:tcW w:w="1559" w:type="dxa"/>
            <w:shd w:val="clear" w:color="auto" w:fill="E2EFD9" w:themeFill="accent6" w:themeFillTint="33"/>
            <w:vAlign w:val="center"/>
          </w:tcPr>
          <w:p w14:paraId="66067A7C" w14:textId="77777777" w:rsidR="00AC6C28" w:rsidRDefault="00000000">
            <w:r>
              <w:t>plt.show()</w:t>
            </w:r>
          </w:p>
        </w:tc>
        <w:tc>
          <w:tcPr>
            <w:tcW w:w="1049" w:type="dxa"/>
            <w:shd w:val="clear" w:color="auto" w:fill="E2EFD9" w:themeFill="accent6" w:themeFillTint="33"/>
            <w:vAlign w:val="center"/>
          </w:tcPr>
          <w:p w14:paraId="2195D4BE" w14:textId="77777777" w:rsidR="00AC6C28" w:rsidRDefault="00000000">
            <w:pPr>
              <w:jc w:val="center"/>
            </w:pPr>
            <w:r>
              <w:t>Matplotlib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  <w:vAlign w:val="center"/>
          </w:tcPr>
          <w:p w14:paraId="0C0F53DE" w14:textId="77777777" w:rsidR="00AC6C28" w:rsidRDefault="00000000">
            <w:r>
              <w:t>Displays the completed scatter plot on the screen.</w:t>
            </w:r>
          </w:p>
        </w:tc>
      </w:tr>
      <w:tr w:rsidR="00765ABB" w:rsidRPr="005A6DDE" w14:paraId="0CB21103" w14:textId="77777777" w:rsidTr="00D557C0">
        <w:trPr>
          <w:gridAfter w:val="1"/>
          <w:wAfter w:w="55" w:type="dxa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14:paraId="05E35DC5" w14:textId="77777777" w:rsidR="00F729C7" w:rsidRDefault="00F729C7" w:rsidP="00F729C7">
            <w:pPr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Steps/</w:t>
            </w:r>
          </w:p>
          <w:p w14:paraId="7E910DCD" w14:textId="77777777" w:rsidR="00765ABB" w:rsidRDefault="00765ABB" w:rsidP="00DC7174">
            <w:pPr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Process/</w:t>
            </w:r>
          </w:p>
          <w:p w14:paraId="1DCB7D5E" w14:textId="77777777" w:rsidR="00765ABB" w:rsidRDefault="00765ABB" w:rsidP="00DC7174">
            <w:pPr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Procedure/</w:t>
            </w:r>
          </w:p>
          <w:p w14:paraId="2295376C" w14:textId="77777777" w:rsidR="00765ABB" w:rsidRDefault="00765ABB" w:rsidP="00DC7174">
            <w:pPr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Algorithm</w:t>
            </w:r>
            <w:r w:rsidR="00F729C7">
              <w:rPr>
                <w:b/>
                <w:szCs w:val="24"/>
              </w:rPr>
              <w:t>/</w:t>
            </w:r>
          </w:p>
          <w:p w14:paraId="517BED85" w14:textId="77777777" w:rsidR="00F729C7" w:rsidRDefault="00F729C7" w:rsidP="00DC7174">
            <w:pPr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Flowchart/</w:t>
            </w:r>
          </w:p>
          <w:p w14:paraId="1A53E581" w14:textId="77777777" w:rsidR="00F729C7" w:rsidRDefault="00F729C7" w:rsidP="00DC7174">
            <w:pPr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Model</w:t>
            </w:r>
          </w:p>
          <w:p w14:paraId="1F9845B4" w14:textId="77777777" w:rsidR="00765ABB" w:rsidRPr="005A6DDE" w:rsidRDefault="00765ABB" w:rsidP="00DC7174">
            <w:pPr>
              <w:jc w:val="center"/>
              <w:rPr>
                <w:b/>
                <w:szCs w:val="24"/>
              </w:rPr>
            </w:pP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 w14:paraId="2FB6DAF1" w14:textId="77777777" w:rsidR="00AC6C28" w:rsidRDefault="00000000">
            <w:r>
              <w:t>Step 1: Import Pandas, NumPy, and Matplotlib.</w:t>
            </w:r>
          </w:p>
          <w:p w14:paraId="14FA0D25" w14:textId="77777777" w:rsidR="00AC6C28" w:rsidRDefault="00000000">
            <w:r>
              <w:t>Step 2: Define Feature1, Feature2, and Target values inside a Python dictionary.</w:t>
            </w:r>
          </w:p>
          <w:p w14:paraId="57D703C1" w14:textId="77777777" w:rsidR="00AC6C28" w:rsidRDefault="00000000">
            <w:r>
              <w:t>Step 3: Convert the dictionary into a DataFrame using pd.DataFrame().</w:t>
            </w:r>
          </w:p>
          <w:p w14:paraId="6EB7EF9B" w14:textId="77777777" w:rsidR="00AC6C28" w:rsidRDefault="00000000">
            <w:r>
              <w:t>Step 4: Display the original DataFrame and confirm the available columns.</w:t>
            </w:r>
          </w:p>
          <w:p w14:paraId="21700E1D" w14:textId="77777777" w:rsidR="00AC6C28" w:rsidRDefault="00000000">
            <w:r>
              <w:t>Step 5: Create Log_Feature1 by applying np.log() to Feature1.</w:t>
            </w:r>
          </w:p>
          <w:p w14:paraId="62DA2B4D" w14:textId="77777777" w:rsidR="00AC6C28" w:rsidRDefault="00000000">
            <w:r>
              <w:t>Step 6: Bin Feature2 into three equal-width categories using pd.cut().</w:t>
            </w:r>
          </w:p>
          <w:p w14:paraId="66BC0EB9" w14:textId="77777777" w:rsidR="00AC6C28" w:rsidRDefault="00000000">
            <w:r>
              <w:t>Step 7: Label the categories as Low, Medium, and High.</w:t>
            </w:r>
          </w:p>
          <w:p w14:paraId="578DC2AC" w14:textId="77777777" w:rsidR="00AC6C28" w:rsidRDefault="00000000">
            <w:r>
              <w:t>Step 8: Select the numerical columns required for correlation analysis.</w:t>
            </w:r>
          </w:p>
          <w:p w14:paraId="747216CD" w14:textId="77777777" w:rsidR="00AC6C28" w:rsidRDefault="00000000">
            <w:r>
              <w:t>Step 9: Calculate and display the correlation matrix using corr().</w:t>
            </w:r>
          </w:p>
          <w:p w14:paraId="57E199E7" w14:textId="77777777" w:rsidR="00AC6C28" w:rsidRDefault="00000000">
            <w:r>
              <w:t>Step 10: Count the number of observations in each Feature2 category.</w:t>
            </w:r>
          </w:p>
          <w:p w14:paraId="04DA0E42" w14:textId="77777777" w:rsidR="00AC6C28" w:rsidRDefault="00000000">
            <w:r>
              <w:t>Step 11: Create a black-and-white scatter plot of Feature1 versus Feature2 grouped by Target.</w:t>
            </w:r>
          </w:p>
          <w:p w14:paraId="3C61BD90" w14:textId="77777777" w:rsidR="00AC6C28" w:rsidRDefault="00000000">
            <w:r>
              <w:t>Step 12: Interpret the correlation, trend, and overlap visible in the output.</w:t>
            </w:r>
          </w:p>
        </w:tc>
      </w:tr>
      <w:tr w:rsidR="00F739F2" w:rsidRPr="005A6DDE" w14:paraId="4D774A01" w14:textId="77777777" w:rsidTr="00D557C0">
        <w:trPr>
          <w:gridAfter w:val="1"/>
          <w:wAfter w:w="55" w:type="dxa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14:paraId="26434F72" w14:textId="77777777" w:rsidR="00F739F2" w:rsidRPr="005A6DDE" w:rsidRDefault="00F739F2" w:rsidP="00DC7174">
            <w:pPr>
              <w:jc w:val="center"/>
              <w:rPr>
                <w:b/>
                <w:szCs w:val="24"/>
              </w:rPr>
            </w:pPr>
            <w:r w:rsidRPr="005A6DDE">
              <w:rPr>
                <w:b/>
                <w:szCs w:val="24"/>
              </w:rPr>
              <w:t>Program</w:t>
            </w: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 w14:paraId="7F4B9A75" w14:textId="77777777" w:rsidR="00AC6C28" w:rsidRDefault="00000000">
            <w:r>
              <w:t>import pandas as pd</w:t>
            </w:r>
          </w:p>
          <w:p w14:paraId="127176BD" w14:textId="77777777" w:rsidR="00AC6C28" w:rsidRDefault="00000000">
            <w:r>
              <w:t>import numpy as np</w:t>
            </w:r>
          </w:p>
          <w:p w14:paraId="25E4EA6F" w14:textId="77777777" w:rsidR="00AC6C28" w:rsidRDefault="00000000">
            <w:r>
              <w:t>import matplotlib.pyplot as plt</w:t>
            </w:r>
          </w:p>
          <w:p w14:paraId="5A025986" w14:textId="77777777" w:rsidR="00AC6C28" w:rsidRDefault="00000000">
            <w:r>
              <w:t xml:space="preserve"> </w:t>
            </w:r>
          </w:p>
          <w:p w14:paraId="2731422C" w14:textId="77777777" w:rsidR="00AC6C28" w:rsidRDefault="00000000">
            <w:r>
              <w:t># Predefined dictionary dataset</w:t>
            </w:r>
          </w:p>
          <w:p w14:paraId="27C45951" w14:textId="77777777" w:rsidR="00AC6C28" w:rsidRDefault="00000000">
            <w:r>
              <w:t>data = {</w:t>
            </w:r>
          </w:p>
          <w:p w14:paraId="32A34F45" w14:textId="77777777" w:rsidR="00AC6C28" w:rsidRDefault="00000000">
            <w:r>
              <w:t xml:space="preserve">    "Feature1": [5, 8, 12, 15, 18, 22, 25, 30,</w:t>
            </w:r>
          </w:p>
          <w:p w14:paraId="3E24D18C" w14:textId="77777777" w:rsidR="00AC6C28" w:rsidRDefault="00000000">
            <w:r>
              <w:t xml:space="preserve">                 35, 40, 45, 50, 55, 60, 70],</w:t>
            </w:r>
          </w:p>
          <w:p w14:paraId="2587CCA4" w14:textId="77777777" w:rsidR="00AC6C28" w:rsidRDefault="00000000">
            <w:r>
              <w:t xml:space="preserve">    "Feature2": [10, 18, 15, 25, 30, 28, 35, 40,</w:t>
            </w:r>
          </w:p>
          <w:p w14:paraId="65C26ED1" w14:textId="77777777" w:rsidR="00AC6C28" w:rsidRDefault="00000000">
            <w:r>
              <w:t xml:space="preserve">                 38, 45, 50, 55, 60, 65, 75],</w:t>
            </w:r>
          </w:p>
          <w:p w14:paraId="6F222D73" w14:textId="77777777" w:rsidR="00AC6C28" w:rsidRDefault="00000000">
            <w:r>
              <w:t xml:space="preserve">    "Target": [0, 0, 1, 0, 1, 1, 0, 1,</w:t>
            </w:r>
          </w:p>
          <w:p w14:paraId="0D3699B4" w14:textId="77777777" w:rsidR="00AC6C28" w:rsidRDefault="00000000">
            <w:r>
              <w:t xml:space="preserve">               1, 0, 1, 1, 0, 1, 1]</w:t>
            </w:r>
          </w:p>
          <w:p w14:paraId="02B34ADD" w14:textId="77777777" w:rsidR="00AC6C28" w:rsidRDefault="00000000">
            <w:r>
              <w:t>}</w:t>
            </w:r>
          </w:p>
          <w:p w14:paraId="334BA3CD" w14:textId="77777777" w:rsidR="00AC6C28" w:rsidRDefault="00000000">
            <w:r>
              <w:t xml:space="preserve"> </w:t>
            </w:r>
          </w:p>
          <w:p w14:paraId="77D7CD0F" w14:textId="77777777" w:rsidR="00AC6C28" w:rsidRDefault="00000000">
            <w:r>
              <w:lastRenderedPageBreak/>
              <w:t># Convert dictionary into a DataFrame</w:t>
            </w:r>
          </w:p>
          <w:p w14:paraId="2CE2A446" w14:textId="77777777" w:rsidR="00AC6C28" w:rsidRDefault="00000000">
            <w:r>
              <w:t>df = pd.DataFrame(data)</w:t>
            </w:r>
          </w:p>
          <w:p w14:paraId="0DC4D398" w14:textId="77777777" w:rsidR="00AC6C28" w:rsidRDefault="00000000">
            <w:r>
              <w:t>print("ORIGINAL DATAFRAME")</w:t>
            </w:r>
          </w:p>
          <w:p w14:paraId="52F6309B" w14:textId="77777777" w:rsidR="00AC6C28" w:rsidRDefault="00000000">
            <w:r>
              <w:t>print(df)</w:t>
            </w:r>
          </w:p>
          <w:p w14:paraId="49B3819A" w14:textId="77777777" w:rsidR="00AC6C28" w:rsidRDefault="00000000">
            <w:r>
              <w:t>print("DataFrame Shape:", df.shape)</w:t>
            </w:r>
          </w:p>
          <w:p w14:paraId="067FBBE1" w14:textId="77777777" w:rsidR="00AC6C28" w:rsidRDefault="00000000">
            <w:r>
              <w:t xml:space="preserve"> </w:t>
            </w:r>
          </w:p>
          <w:p w14:paraId="6D574C6D" w14:textId="77777777" w:rsidR="00AC6C28" w:rsidRDefault="00000000">
            <w:r>
              <w:t># Create logarithmic feature</w:t>
            </w:r>
          </w:p>
          <w:p w14:paraId="491BD973" w14:textId="77777777" w:rsidR="00AC6C28" w:rsidRDefault="00000000">
            <w:r>
              <w:t>df["Log_Feature1"] = np.log(df["Feature1"])</w:t>
            </w:r>
          </w:p>
          <w:p w14:paraId="4C71E153" w14:textId="77777777" w:rsidR="00AC6C28" w:rsidRDefault="00000000">
            <w:r>
              <w:t>print("\nDATAFRAME WITH LOG FEATURE")</w:t>
            </w:r>
          </w:p>
          <w:p w14:paraId="47DE111B" w14:textId="77777777" w:rsidR="00AC6C28" w:rsidRDefault="00000000">
            <w:r>
              <w:t>print(df[["Feature1", "Log_Feature1"]].round(3))</w:t>
            </w:r>
          </w:p>
          <w:p w14:paraId="2D431E7D" w14:textId="77777777" w:rsidR="00AC6C28" w:rsidRDefault="00000000">
            <w:r>
              <w:t xml:space="preserve"> </w:t>
            </w:r>
          </w:p>
          <w:p w14:paraId="02F5678C" w14:textId="77777777" w:rsidR="00AC6C28" w:rsidRDefault="00000000">
            <w:r>
              <w:t># Bin Feature2 into three categories</w:t>
            </w:r>
          </w:p>
          <w:p w14:paraId="1B9219F0" w14:textId="77777777" w:rsidR="00AC6C28" w:rsidRDefault="00000000">
            <w:r>
              <w:t>df["Feature2_Category"] = pd.cut(</w:t>
            </w:r>
          </w:p>
          <w:p w14:paraId="4EF9C8E2" w14:textId="77777777" w:rsidR="00AC6C28" w:rsidRDefault="00000000">
            <w:r>
              <w:t xml:space="preserve">    df["Feature2"],</w:t>
            </w:r>
          </w:p>
          <w:p w14:paraId="5F9C5586" w14:textId="77777777" w:rsidR="00AC6C28" w:rsidRDefault="00000000">
            <w:r>
              <w:t xml:space="preserve">    bins=3,</w:t>
            </w:r>
          </w:p>
          <w:p w14:paraId="0B89E434" w14:textId="77777777" w:rsidR="00AC6C28" w:rsidRDefault="00000000">
            <w:r>
              <w:t xml:space="preserve">    labels=["Low", "Medium", "High"]</w:t>
            </w:r>
          </w:p>
          <w:p w14:paraId="44044F4B" w14:textId="77777777" w:rsidR="00AC6C28" w:rsidRDefault="00000000">
            <w:r>
              <w:t>)</w:t>
            </w:r>
          </w:p>
          <w:p w14:paraId="7462D71F" w14:textId="77777777" w:rsidR="00AC6C28" w:rsidRDefault="00000000">
            <w:r>
              <w:t>print("\nFEATURE2 CATEGORIES")</w:t>
            </w:r>
          </w:p>
          <w:p w14:paraId="0EE3A92A" w14:textId="77777777" w:rsidR="00AC6C28" w:rsidRDefault="00000000">
            <w:r>
              <w:t>print(df[["Feature2", "Feature2_Category"]])</w:t>
            </w:r>
          </w:p>
          <w:p w14:paraId="4EDD6F1F" w14:textId="77777777" w:rsidR="00AC6C28" w:rsidRDefault="00000000">
            <w:r>
              <w:t xml:space="preserve"> </w:t>
            </w:r>
          </w:p>
          <w:p w14:paraId="1FFCE150" w14:textId="77777777" w:rsidR="00AC6C28" w:rsidRDefault="00000000">
            <w:r>
              <w:t># Calculate correlation matrix</w:t>
            </w:r>
          </w:p>
          <w:p w14:paraId="435C86DD" w14:textId="77777777" w:rsidR="00AC6C28" w:rsidRDefault="00000000">
            <w:r>
              <w:t>numeric_columns = [</w:t>
            </w:r>
          </w:p>
          <w:p w14:paraId="4FAEAD18" w14:textId="77777777" w:rsidR="00AC6C28" w:rsidRDefault="00000000">
            <w:r>
              <w:t xml:space="preserve">    "Feature1", "Feature2", "Target", "Log_Feature1"</w:t>
            </w:r>
          </w:p>
          <w:p w14:paraId="7B333F44" w14:textId="77777777" w:rsidR="00AC6C28" w:rsidRDefault="00000000">
            <w:r>
              <w:t>]</w:t>
            </w:r>
          </w:p>
          <w:p w14:paraId="780F13D4" w14:textId="77777777" w:rsidR="00AC6C28" w:rsidRDefault="00000000">
            <w:r>
              <w:t>correlation_matrix = df[numeric_columns].corr()</w:t>
            </w:r>
          </w:p>
          <w:p w14:paraId="75789D3B" w14:textId="77777777" w:rsidR="00AC6C28" w:rsidRDefault="00000000">
            <w:r>
              <w:t>print("\nCORRELATION MATRIX")</w:t>
            </w:r>
          </w:p>
          <w:p w14:paraId="2F34CBF5" w14:textId="77777777" w:rsidR="00AC6C28" w:rsidRDefault="00000000">
            <w:r>
              <w:t>print(correlation_matrix.round(3))</w:t>
            </w:r>
          </w:p>
          <w:p w14:paraId="178142A9" w14:textId="77777777" w:rsidR="00AC6C28" w:rsidRDefault="00000000">
            <w:r>
              <w:t xml:space="preserve"> </w:t>
            </w:r>
          </w:p>
          <w:p w14:paraId="54E6F9E7" w14:textId="77777777" w:rsidR="00AC6C28" w:rsidRDefault="00000000">
            <w:r>
              <w:t># Display category-wise counts</w:t>
            </w:r>
          </w:p>
          <w:p w14:paraId="3C0DE8B6" w14:textId="77777777" w:rsidR="00AC6C28" w:rsidRDefault="00000000">
            <w:r>
              <w:t>category_count = (</w:t>
            </w:r>
          </w:p>
          <w:p w14:paraId="7CA56721" w14:textId="77777777" w:rsidR="00AC6C28" w:rsidRDefault="00000000">
            <w:r>
              <w:t xml:space="preserve">    df["Feature2_Category"]</w:t>
            </w:r>
          </w:p>
          <w:p w14:paraId="70725519" w14:textId="77777777" w:rsidR="00AC6C28" w:rsidRDefault="00000000">
            <w:r>
              <w:t xml:space="preserve">    .value_counts()</w:t>
            </w:r>
          </w:p>
          <w:p w14:paraId="6D378083" w14:textId="77777777" w:rsidR="00AC6C28" w:rsidRDefault="00000000">
            <w:r>
              <w:t xml:space="preserve">    .sort_index()</w:t>
            </w:r>
          </w:p>
          <w:p w14:paraId="054A191B" w14:textId="77777777" w:rsidR="00AC6C28" w:rsidRDefault="00000000">
            <w:r>
              <w:t>)</w:t>
            </w:r>
          </w:p>
          <w:p w14:paraId="06B1C980" w14:textId="77777777" w:rsidR="00AC6C28" w:rsidRDefault="00000000">
            <w:r>
              <w:t>print("\nFEATURE2 CATEGORY COUNT")</w:t>
            </w:r>
          </w:p>
          <w:p w14:paraId="6D8BD8D0" w14:textId="77777777" w:rsidR="00AC6C28" w:rsidRDefault="00000000">
            <w:r>
              <w:t>print(category_count)</w:t>
            </w:r>
          </w:p>
          <w:p w14:paraId="29098EF0" w14:textId="77777777" w:rsidR="00AC6C28" w:rsidRDefault="00000000">
            <w:r>
              <w:t xml:space="preserve"> </w:t>
            </w:r>
          </w:p>
          <w:p w14:paraId="6EBD4BE6" w14:textId="77777777" w:rsidR="00AC6C28" w:rsidRDefault="00000000">
            <w:r>
              <w:t># Create black-and-white scatter plot</w:t>
            </w:r>
          </w:p>
          <w:p w14:paraId="6F15B807" w14:textId="77777777" w:rsidR="00AC6C28" w:rsidRDefault="00000000">
            <w:r>
              <w:t>class_zero = df["Target"] == 0</w:t>
            </w:r>
          </w:p>
          <w:p w14:paraId="2F41DFF4" w14:textId="77777777" w:rsidR="00AC6C28" w:rsidRDefault="00000000">
            <w:r>
              <w:t>class_one = df["Target"] == 1</w:t>
            </w:r>
          </w:p>
          <w:p w14:paraId="0D394D6A" w14:textId="77777777" w:rsidR="00AC6C28" w:rsidRDefault="00000000">
            <w:r>
              <w:t xml:space="preserve"> </w:t>
            </w:r>
          </w:p>
          <w:p w14:paraId="6A5B90B4" w14:textId="77777777" w:rsidR="00AC6C28" w:rsidRDefault="00000000">
            <w:r>
              <w:t>plt.figure(figsize=(8, 6))</w:t>
            </w:r>
          </w:p>
          <w:p w14:paraId="55CB483E" w14:textId="77777777" w:rsidR="00AC6C28" w:rsidRDefault="00000000">
            <w:r>
              <w:t>plt.scatter(</w:t>
            </w:r>
          </w:p>
          <w:p w14:paraId="729F6037" w14:textId="77777777" w:rsidR="00AC6C28" w:rsidRDefault="00000000">
            <w:r>
              <w:t xml:space="preserve">    df.loc[class_zero, "Feature1"],</w:t>
            </w:r>
          </w:p>
          <w:p w14:paraId="673B1B2F" w14:textId="77777777" w:rsidR="00AC6C28" w:rsidRDefault="00000000">
            <w:r>
              <w:t xml:space="preserve">    df.loc[class_zero, "Feature2"],</w:t>
            </w:r>
          </w:p>
          <w:p w14:paraId="618EC7FE" w14:textId="77777777" w:rsidR="00AC6C28" w:rsidRDefault="00000000">
            <w:r>
              <w:t xml:space="preserve">    facecolors="white",</w:t>
            </w:r>
          </w:p>
          <w:p w14:paraId="3D9B4705" w14:textId="77777777" w:rsidR="00AC6C28" w:rsidRDefault="00000000">
            <w:r>
              <w:t xml:space="preserve">    edgecolors="black",</w:t>
            </w:r>
          </w:p>
          <w:p w14:paraId="09006C4D" w14:textId="77777777" w:rsidR="00AC6C28" w:rsidRDefault="00000000">
            <w:r>
              <w:t xml:space="preserve">    marker="o",</w:t>
            </w:r>
          </w:p>
          <w:p w14:paraId="70478582" w14:textId="77777777" w:rsidR="00AC6C28" w:rsidRDefault="00000000">
            <w:r>
              <w:lastRenderedPageBreak/>
              <w:t xml:space="preserve">    label="Target = 0"</w:t>
            </w:r>
          </w:p>
          <w:p w14:paraId="02D9CDA2" w14:textId="77777777" w:rsidR="00AC6C28" w:rsidRDefault="00000000">
            <w:r>
              <w:t>)</w:t>
            </w:r>
          </w:p>
          <w:p w14:paraId="78B267A3" w14:textId="77777777" w:rsidR="00AC6C28" w:rsidRDefault="00000000">
            <w:r>
              <w:t>plt.scatter(</w:t>
            </w:r>
          </w:p>
          <w:p w14:paraId="6F3EC35D" w14:textId="77777777" w:rsidR="00AC6C28" w:rsidRDefault="00000000">
            <w:r>
              <w:t xml:space="preserve">    df.loc[class_one, "Feature1"],</w:t>
            </w:r>
          </w:p>
          <w:p w14:paraId="55D9ADF6" w14:textId="77777777" w:rsidR="00AC6C28" w:rsidRDefault="00000000">
            <w:r>
              <w:t xml:space="preserve">    df.loc[class_one, "Feature2"],</w:t>
            </w:r>
          </w:p>
          <w:p w14:paraId="1AF394DB" w14:textId="77777777" w:rsidR="00AC6C28" w:rsidRDefault="00000000">
            <w:r>
              <w:t xml:space="preserve">    color="black",</w:t>
            </w:r>
          </w:p>
          <w:p w14:paraId="0DA24AE9" w14:textId="77777777" w:rsidR="00AC6C28" w:rsidRDefault="00000000">
            <w:r>
              <w:t xml:space="preserve">    marker="s",</w:t>
            </w:r>
          </w:p>
          <w:p w14:paraId="26208CB6" w14:textId="77777777" w:rsidR="00AC6C28" w:rsidRDefault="00000000">
            <w:r>
              <w:t xml:space="preserve">    label="Target = 1"</w:t>
            </w:r>
          </w:p>
          <w:p w14:paraId="49C2E135" w14:textId="77777777" w:rsidR="00AC6C28" w:rsidRDefault="00000000">
            <w:r>
              <w:t>)</w:t>
            </w:r>
          </w:p>
          <w:p w14:paraId="544685D8" w14:textId="77777777" w:rsidR="00AC6C28" w:rsidRDefault="00000000">
            <w:r>
              <w:t>plt.title("Feature1 vs. Feature2 Grouped by Target")</w:t>
            </w:r>
          </w:p>
          <w:p w14:paraId="30899646" w14:textId="77777777" w:rsidR="00AC6C28" w:rsidRDefault="00000000">
            <w:r>
              <w:t>plt.xlabel("Feature1")</w:t>
            </w:r>
          </w:p>
          <w:p w14:paraId="2956B700" w14:textId="77777777" w:rsidR="00AC6C28" w:rsidRDefault="00000000">
            <w:r>
              <w:t>plt.ylabel("Feature2")</w:t>
            </w:r>
          </w:p>
          <w:p w14:paraId="7EB73DFB" w14:textId="77777777" w:rsidR="00AC6C28" w:rsidRDefault="00000000">
            <w:r>
              <w:t>plt.grid(True, linestyle="--", alpha=0.5)</w:t>
            </w:r>
          </w:p>
          <w:p w14:paraId="56D1D538" w14:textId="77777777" w:rsidR="00AC6C28" w:rsidRDefault="00000000">
            <w:r>
              <w:t>plt.legend()</w:t>
            </w:r>
          </w:p>
          <w:p w14:paraId="4AEDBC1B" w14:textId="77777777" w:rsidR="00AC6C28" w:rsidRDefault="00000000">
            <w:r>
              <w:t>plt.tight_layout()</w:t>
            </w:r>
          </w:p>
          <w:p w14:paraId="1D562DD4" w14:textId="77777777" w:rsidR="00AC6C28" w:rsidRDefault="00000000">
            <w:r>
              <w:t>plt.show()</w:t>
            </w:r>
          </w:p>
          <w:p w14:paraId="0E28E593" w14:textId="77777777" w:rsidR="00AC6C28" w:rsidRDefault="00000000">
            <w:r>
              <w:t xml:space="preserve"> </w:t>
            </w:r>
          </w:p>
          <w:p w14:paraId="51FBFDC9" w14:textId="77777777" w:rsidR="00AC6C28" w:rsidRDefault="00000000">
            <w:r>
              <w:t># Interpret visible patterns</w:t>
            </w:r>
          </w:p>
          <w:p w14:paraId="4B43E980" w14:textId="77777777" w:rsidR="00AC6C28" w:rsidRDefault="00000000">
            <w:r>
              <w:t>feature_correlation = df["Feature1"].corr(df["Feature2"])</w:t>
            </w:r>
          </w:p>
          <w:p w14:paraId="0761B968" w14:textId="77777777" w:rsidR="00AC6C28" w:rsidRDefault="00000000">
            <w:r>
              <w:t>print("\nPATTERN INTERPRETATION")</w:t>
            </w:r>
          </w:p>
          <w:p w14:paraId="4B127F75" w14:textId="77777777" w:rsidR="00AC6C28" w:rsidRDefault="00000000">
            <w:r>
              <w:t>print(</w:t>
            </w:r>
          </w:p>
          <w:p w14:paraId="1FB07995" w14:textId="77777777" w:rsidR="00AC6C28" w:rsidRDefault="00000000">
            <w:r>
              <w:t xml:space="preserve">    "Correlation between Feature1 and Feature2:",</w:t>
            </w:r>
          </w:p>
          <w:p w14:paraId="503506F2" w14:textId="77777777" w:rsidR="00AC6C28" w:rsidRDefault="00000000">
            <w:r>
              <w:t xml:space="preserve">    round(feature_correlation, 3)</w:t>
            </w:r>
          </w:p>
          <w:p w14:paraId="1D584623" w14:textId="77777777" w:rsidR="00AC6C28" w:rsidRDefault="00000000">
            <w:r>
              <w:t>)</w:t>
            </w:r>
          </w:p>
          <w:p w14:paraId="5E87667C" w14:textId="77777777" w:rsidR="00AC6C28" w:rsidRDefault="00000000">
            <w:r>
              <w:t>print(</w:t>
            </w:r>
          </w:p>
          <w:p w14:paraId="0B737E9D" w14:textId="77777777" w:rsidR="00AC6C28" w:rsidRDefault="00000000">
            <w:r>
              <w:t xml:space="preserve">    "Feature1 and Feature2 have a strong positive "</w:t>
            </w:r>
          </w:p>
          <w:p w14:paraId="68CCFF29" w14:textId="77777777" w:rsidR="00AC6C28" w:rsidRDefault="00000000">
            <w:r>
              <w:t xml:space="preserve">    "relationship. Target classes overlap, although "</w:t>
            </w:r>
          </w:p>
          <w:p w14:paraId="1B65B598" w14:textId="77777777" w:rsidR="00AC6C28" w:rsidRDefault="00000000">
            <w:r>
              <w:t xml:space="preserve">    "Target = 1 appears more often at medium and high values."</w:t>
            </w:r>
          </w:p>
          <w:p w14:paraId="27F438B3" w14:textId="77777777" w:rsidR="00AC6C28" w:rsidRDefault="00000000">
            <w:r>
              <w:t>)</w:t>
            </w:r>
          </w:p>
          <w:p w14:paraId="5F2FF282" w14:textId="77777777" w:rsidR="00AC6C28" w:rsidRDefault="00000000">
            <w:r>
              <w:br w:type="page"/>
            </w:r>
          </w:p>
        </w:tc>
      </w:tr>
    </w:tbl>
    <w:p w14:paraId="745EEDF7" w14:textId="77777777" w:rsidR="00AC6C28" w:rsidRDefault="00000000">
      <w:r>
        <w:lastRenderedPageBreak/>
        <w:br w:type="page"/>
      </w:r>
    </w:p>
    <w:tbl>
      <w:tblPr>
        <w:tblStyle w:val="TableGrid"/>
        <w:tblW w:w="9071" w:type="dxa"/>
        <w:tblLayout w:type="fixed"/>
        <w:tblLook w:val="04A0" w:firstRow="1" w:lastRow="0" w:firstColumn="1" w:lastColumn="0" w:noHBand="0" w:noVBand="1"/>
      </w:tblPr>
      <w:tblGrid>
        <w:gridCol w:w="1706"/>
        <w:gridCol w:w="7365"/>
      </w:tblGrid>
      <w:tr w:rsidR="00F739F2" w:rsidRPr="005A6DDE" w14:paraId="2A61DAAB" w14:textId="77777777" w:rsidTr="00D557C0">
        <w:trPr>
          <w:trHeight w:val="2992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14:paraId="78DC0241" w14:textId="77777777" w:rsidR="00F739F2" w:rsidRDefault="00F739F2" w:rsidP="00DC7174">
            <w:pPr>
              <w:jc w:val="center"/>
              <w:rPr>
                <w:b/>
                <w:szCs w:val="24"/>
              </w:rPr>
            </w:pPr>
            <w:r w:rsidRPr="005A6DDE">
              <w:rPr>
                <w:b/>
                <w:szCs w:val="24"/>
              </w:rPr>
              <w:lastRenderedPageBreak/>
              <w:t>Output Snapshots</w:t>
            </w:r>
          </w:p>
          <w:p w14:paraId="2B4F7C9D" w14:textId="77777777" w:rsidR="00FC531A" w:rsidRPr="005A6DDE" w:rsidRDefault="00FC531A" w:rsidP="00FC531A">
            <w:pPr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With</w:t>
            </w:r>
            <w:r>
              <w:rPr>
                <w:b/>
                <w:szCs w:val="24"/>
              </w:rPr>
              <w:br/>
            </w:r>
            <w:r w:rsidRPr="005A6DDE">
              <w:rPr>
                <w:b/>
                <w:szCs w:val="24"/>
              </w:rPr>
              <w:t>Explanation/</w:t>
            </w:r>
          </w:p>
          <w:p w14:paraId="236C5666" w14:textId="77777777" w:rsidR="00FC531A" w:rsidRPr="005A6DDE" w:rsidRDefault="00FC531A" w:rsidP="00FC531A">
            <w:pPr>
              <w:jc w:val="center"/>
              <w:rPr>
                <w:b/>
                <w:szCs w:val="24"/>
              </w:rPr>
            </w:pPr>
            <w:r w:rsidRPr="005A6DDE">
              <w:rPr>
                <w:b/>
                <w:szCs w:val="24"/>
              </w:rPr>
              <w:t>Observations</w:t>
            </w:r>
          </w:p>
        </w:tc>
        <w:tc>
          <w:tcPr>
            <w:tcW w:w="7320" w:type="dxa"/>
            <w:shd w:val="clear" w:color="auto" w:fill="E2EFD9" w:themeFill="accent6" w:themeFillTint="33"/>
          </w:tcPr>
          <w:p w14:paraId="0E3B45D9" w14:textId="77777777" w:rsidR="00AC6C28" w:rsidRDefault="00AC6C28"/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320"/>
            </w:tblGrid>
            <w:tr w:rsidR="00AC6C28" w14:paraId="0DEE7BF0" w14:textId="77777777">
              <w:trPr>
                <w:cantSplit/>
              </w:trPr>
              <w:tc>
                <w:tcPr>
                  <w:tcW w:w="7320" w:type="dxa"/>
                  <w:shd w:val="clear" w:color="auto" w:fill="E2EFD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2F3518E" w14:textId="77777777" w:rsidR="00AC6C28" w:rsidRDefault="00000000">
                  <w:pPr>
                    <w:spacing w:after="40" w:line="240" w:lineRule="auto"/>
                  </w:pPr>
                  <w:r>
                    <w:rPr>
                      <w:b/>
                    </w:rPr>
                    <w:t>Screenshot 1: Original DataFrame</w:t>
                  </w:r>
                </w:p>
                <w:p w14:paraId="1B8C5F26" w14:textId="77777777" w:rsidR="00AC6C28" w:rsidRDefault="00000000">
                  <w:pPr>
                    <w:spacing w:after="2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2B92311D" wp14:editId="2272FF87">
                        <wp:extent cx="4617720" cy="2962182"/>
                        <wp:effectExtent l="0" t="0" r="0" b="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figure_4_1_original_dataframe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617720" cy="296218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32AEEDF" w14:textId="79EB1971" w:rsidR="00AC6C28" w:rsidRDefault="00000000">
                  <w:pPr>
                    <w:shd w:val="clear" w:color="auto" w:fill="FFFFFF"/>
                    <w:spacing w:after="40" w:line="240" w:lineRule="auto"/>
                    <w:jc w:val="center"/>
                  </w:pPr>
                  <w:r>
                    <w:rPr>
                      <w:i/>
                      <w:sz w:val="22"/>
                    </w:rPr>
                    <w:t xml:space="preserve">Figure </w:t>
                  </w:r>
                  <w:r w:rsidR="002826AC">
                    <w:rPr>
                      <w:i/>
                      <w:sz w:val="22"/>
                    </w:rPr>
                    <w:t>1.1</w:t>
                  </w:r>
                  <w:r>
                    <w:rPr>
                      <w:i/>
                      <w:sz w:val="22"/>
                    </w:rPr>
                    <w:t xml:space="preserve"> - Original DataFrame</w:t>
                  </w:r>
                </w:p>
                <w:p w14:paraId="511AD872" w14:textId="77777777" w:rsidR="00AC6C28" w:rsidRDefault="00000000">
                  <w:pPr>
                    <w:spacing w:after="40" w:line="240" w:lineRule="auto"/>
                    <w:jc w:val="both"/>
                  </w:pPr>
                  <w:r>
                    <w:rPr>
                      <w:b/>
                    </w:rPr>
                    <w:t xml:space="preserve">Explanation/Observation: </w:t>
                  </w:r>
                  <w:r>
                    <w:t>The dictionary was converted into a DataFrame containing 15 observations and the three required columns: Feature1, Feature2, and Target.</w:t>
                  </w:r>
                </w:p>
              </w:tc>
            </w:tr>
          </w:tbl>
          <w:p w14:paraId="11155698" w14:textId="77777777" w:rsidR="00AC6C28" w:rsidRDefault="00AC6C28"/>
          <w:p w14:paraId="7AA7C5BB" w14:textId="77777777" w:rsidR="00AC6C28" w:rsidRDefault="00AC6C28"/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320"/>
            </w:tblGrid>
            <w:tr w:rsidR="00AC6C28" w14:paraId="06C22385" w14:textId="77777777">
              <w:trPr>
                <w:cantSplit/>
              </w:trPr>
              <w:tc>
                <w:tcPr>
                  <w:tcW w:w="7320" w:type="dxa"/>
                  <w:shd w:val="clear" w:color="auto" w:fill="E2EFD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1597FD6" w14:textId="77777777" w:rsidR="00AC6C28" w:rsidRDefault="00000000">
                  <w:pPr>
                    <w:spacing w:after="40" w:line="240" w:lineRule="auto"/>
                  </w:pPr>
                  <w:r>
                    <w:rPr>
                      <w:b/>
                    </w:rPr>
                    <w:t>Screenshot 2: Logarithmic Feature</w:t>
                  </w:r>
                </w:p>
                <w:p w14:paraId="3189F39C" w14:textId="77777777" w:rsidR="00AC6C28" w:rsidRDefault="00000000">
                  <w:pPr>
                    <w:spacing w:after="2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30C1974A" wp14:editId="0DD5C309">
                        <wp:extent cx="4617720" cy="2695380"/>
                        <wp:effectExtent l="0" t="0" r="0" b="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figure_4_2_log_featur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617720" cy="26953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4536A5C" w14:textId="6BA9C462" w:rsidR="00AC6C28" w:rsidRDefault="00000000">
                  <w:pPr>
                    <w:shd w:val="clear" w:color="auto" w:fill="FFFFFF"/>
                    <w:spacing w:after="40" w:line="240" w:lineRule="auto"/>
                    <w:jc w:val="center"/>
                  </w:pPr>
                  <w:r>
                    <w:rPr>
                      <w:i/>
                      <w:sz w:val="22"/>
                    </w:rPr>
                    <w:t xml:space="preserve">Figure </w:t>
                  </w:r>
                  <w:r w:rsidR="002826AC">
                    <w:rPr>
                      <w:i/>
                      <w:sz w:val="22"/>
                    </w:rPr>
                    <w:t>1.2</w:t>
                  </w:r>
                  <w:r>
                    <w:rPr>
                      <w:i/>
                      <w:sz w:val="22"/>
                    </w:rPr>
                    <w:t xml:space="preserve"> - Logarithmic Transformation of Feature1</w:t>
                  </w:r>
                </w:p>
                <w:p w14:paraId="5F241839" w14:textId="77777777" w:rsidR="00AC6C28" w:rsidRDefault="00000000">
                  <w:pPr>
                    <w:spacing w:after="40" w:line="240" w:lineRule="auto"/>
                    <w:jc w:val="both"/>
                  </w:pPr>
                  <w:r>
                    <w:rPr>
                      <w:b/>
                    </w:rPr>
                    <w:t xml:space="preserve">Explanation/Observation: </w:t>
                  </w:r>
                  <w:r>
                    <w:t>The natural logarithm of Feature1 was calculated using np.log(). The transformed values increase gradually and reduce the scale difference among larger values.</w:t>
                  </w:r>
                </w:p>
              </w:tc>
            </w:tr>
          </w:tbl>
          <w:p w14:paraId="60D94C81" w14:textId="77777777" w:rsidR="00AC6C28" w:rsidRDefault="00AC6C28"/>
          <w:p w14:paraId="0B58CAA2" w14:textId="77777777" w:rsidR="00AC6C28" w:rsidRDefault="00AC6C28"/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320"/>
            </w:tblGrid>
            <w:tr w:rsidR="00AC6C28" w14:paraId="455D8AE4" w14:textId="77777777">
              <w:trPr>
                <w:cantSplit/>
              </w:trPr>
              <w:tc>
                <w:tcPr>
                  <w:tcW w:w="7320" w:type="dxa"/>
                  <w:shd w:val="clear" w:color="auto" w:fill="E2EFD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68624D31" w14:textId="77777777" w:rsidR="00AC6C28" w:rsidRDefault="00000000">
                  <w:pPr>
                    <w:spacing w:after="40" w:line="240" w:lineRule="auto"/>
                  </w:pPr>
                  <w:r>
                    <w:rPr>
                      <w:b/>
                    </w:rPr>
                    <w:t>Screenshot 3: Feature2 Binning</w:t>
                  </w:r>
                </w:p>
                <w:p w14:paraId="1E382E50" w14:textId="77777777" w:rsidR="00AC6C28" w:rsidRDefault="00000000">
                  <w:pPr>
                    <w:spacing w:after="2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5CA7D8E1" wp14:editId="2E381AD0">
                        <wp:extent cx="4617720" cy="2695380"/>
                        <wp:effectExtent l="0" t="0" r="0" b="0"/>
                        <wp:docPr id="3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figure_4_3_binned_feature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617720" cy="26953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C5580E9" w14:textId="2536E101" w:rsidR="00AC6C28" w:rsidRDefault="00000000">
                  <w:pPr>
                    <w:shd w:val="clear" w:color="auto" w:fill="FFFFFF"/>
                    <w:spacing w:after="40" w:line="240" w:lineRule="auto"/>
                    <w:jc w:val="center"/>
                  </w:pPr>
                  <w:r>
                    <w:rPr>
                      <w:i/>
                      <w:sz w:val="22"/>
                    </w:rPr>
                    <w:t xml:space="preserve">Figure </w:t>
                  </w:r>
                  <w:r w:rsidR="002826AC">
                    <w:rPr>
                      <w:i/>
                      <w:sz w:val="22"/>
                    </w:rPr>
                    <w:t>1</w:t>
                  </w:r>
                  <w:r>
                    <w:rPr>
                      <w:i/>
                      <w:sz w:val="22"/>
                    </w:rPr>
                    <w:t>.3 - Feature2 Categorized as Low, Medium, and High</w:t>
                  </w:r>
                </w:p>
                <w:p w14:paraId="273F6049" w14:textId="77777777" w:rsidR="00AC6C28" w:rsidRDefault="00000000">
                  <w:pPr>
                    <w:spacing w:after="40" w:line="240" w:lineRule="auto"/>
                    <w:jc w:val="both"/>
                  </w:pPr>
                  <w:r>
                    <w:rPr>
                      <w:b/>
                    </w:rPr>
                    <w:t xml:space="preserve">Explanation/Observation: </w:t>
                  </w:r>
                  <w:r>
                    <w:t>The pd.cut() function divided Feature2 into three equal-width categories. The output contains 6 Low, 5 Medium, and 4 High observations.</w:t>
                  </w:r>
                </w:p>
              </w:tc>
            </w:tr>
          </w:tbl>
          <w:p w14:paraId="30A61369" w14:textId="77777777" w:rsidR="00AC6C28" w:rsidRDefault="00AC6C28"/>
          <w:p w14:paraId="6E438107" w14:textId="77777777" w:rsidR="00AC6C28" w:rsidRDefault="00AC6C28"/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320"/>
            </w:tblGrid>
            <w:tr w:rsidR="00AC6C28" w14:paraId="3679D740" w14:textId="77777777">
              <w:trPr>
                <w:cantSplit/>
              </w:trPr>
              <w:tc>
                <w:tcPr>
                  <w:tcW w:w="7320" w:type="dxa"/>
                  <w:shd w:val="clear" w:color="auto" w:fill="E2EFD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EB9DA3D" w14:textId="77777777" w:rsidR="00AC6C28" w:rsidRDefault="00000000">
                  <w:pPr>
                    <w:spacing w:after="40" w:line="240" w:lineRule="auto"/>
                  </w:pPr>
                  <w:r>
                    <w:rPr>
                      <w:b/>
                    </w:rPr>
                    <w:t>Screenshot 4: Correlation Matrix</w:t>
                  </w:r>
                </w:p>
                <w:p w14:paraId="2AF610D5" w14:textId="77777777" w:rsidR="00AC6C28" w:rsidRDefault="00000000">
                  <w:pPr>
                    <w:spacing w:after="2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396966B1" wp14:editId="1B9578EF">
                        <wp:extent cx="4617720" cy="1108253"/>
                        <wp:effectExtent l="0" t="0" r="0" b="0"/>
                        <wp:docPr id="4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figure_4_4_correlation_matrix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617720" cy="110825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CF07779" w14:textId="773DCE5B" w:rsidR="00AC6C28" w:rsidRDefault="00000000">
                  <w:pPr>
                    <w:shd w:val="clear" w:color="auto" w:fill="FFFFFF"/>
                    <w:spacing w:after="40" w:line="240" w:lineRule="auto"/>
                    <w:jc w:val="center"/>
                  </w:pPr>
                  <w:r>
                    <w:rPr>
                      <w:i/>
                      <w:sz w:val="22"/>
                    </w:rPr>
                    <w:t xml:space="preserve">Figure </w:t>
                  </w:r>
                  <w:r w:rsidR="002826AC">
                    <w:rPr>
                      <w:i/>
                      <w:sz w:val="22"/>
                    </w:rPr>
                    <w:t>1</w:t>
                  </w:r>
                  <w:r>
                    <w:rPr>
                      <w:i/>
                      <w:sz w:val="22"/>
                    </w:rPr>
                    <w:t>.4 - Correlation Matrix of Numerical Features</w:t>
                  </w:r>
                </w:p>
                <w:p w14:paraId="70242A5B" w14:textId="77777777" w:rsidR="00AC6C28" w:rsidRDefault="00000000">
                  <w:pPr>
                    <w:spacing w:after="40" w:line="240" w:lineRule="auto"/>
                    <w:jc w:val="both"/>
                  </w:pPr>
                  <w:r>
                    <w:rPr>
                      <w:b/>
                    </w:rPr>
                    <w:t xml:space="preserve">Explanation/Observation: </w:t>
                  </w:r>
                  <w:r>
                    <w:t>Feature1 and Feature2 have a very strong positive correlation of approximately 0.990. Log_Feature1 also has strong positive relationships with both original features.</w:t>
                  </w:r>
                </w:p>
              </w:tc>
            </w:tr>
          </w:tbl>
          <w:p w14:paraId="7B438531" w14:textId="77777777" w:rsidR="00AC6C28" w:rsidRDefault="00AC6C28"/>
          <w:p w14:paraId="6859ABEC" w14:textId="77777777" w:rsidR="00AC6C28" w:rsidRDefault="00AC6C28"/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320"/>
            </w:tblGrid>
            <w:tr w:rsidR="00AC6C28" w14:paraId="04FE0706" w14:textId="77777777">
              <w:trPr>
                <w:cantSplit/>
              </w:trPr>
              <w:tc>
                <w:tcPr>
                  <w:tcW w:w="7320" w:type="dxa"/>
                  <w:shd w:val="clear" w:color="auto" w:fill="E2EFD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3257824" w14:textId="77777777" w:rsidR="00AC6C28" w:rsidRDefault="00000000">
                  <w:pPr>
                    <w:spacing w:after="40" w:line="240" w:lineRule="auto"/>
                  </w:pPr>
                  <w:r>
                    <w:rPr>
                      <w:b/>
                    </w:rPr>
                    <w:lastRenderedPageBreak/>
                    <w:t>Screenshot 5: Category Count and Pattern Interpretation</w:t>
                  </w:r>
                </w:p>
                <w:p w14:paraId="5F7EDD22" w14:textId="77777777" w:rsidR="00AC6C28" w:rsidRDefault="00000000">
                  <w:pPr>
                    <w:spacing w:after="2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504D1A20" wp14:editId="38F02B65">
                        <wp:extent cx="4617720" cy="1579579"/>
                        <wp:effectExtent l="0" t="0" r="0" b="0"/>
                        <wp:docPr id="5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figure_4_5_interpretation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617720" cy="15795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0F65C50" w14:textId="56823FE7" w:rsidR="00AC6C28" w:rsidRDefault="00000000">
                  <w:pPr>
                    <w:shd w:val="clear" w:color="auto" w:fill="FFFFFF"/>
                    <w:spacing w:after="40" w:line="240" w:lineRule="auto"/>
                    <w:jc w:val="center"/>
                  </w:pPr>
                  <w:r>
                    <w:rPr>
                      <w:i/>
                      <w:sz w:val="22"/>
                    </w:rPr>
                    <w:t xml:space="preserve">Figure </w:t>
                  </w:r>
                  <w:r w:rsidR="002826AC">
                    <w:rPr>
                      <w:i/>
                      <w:sz w:val="22"/>
                    </w:rPr>
                    <w:t>1</w:t>
                  </w:r>
                  <w:r>
                    <w:rPr>
                      <w:i/>
                      <w:sz w:val="22"/>
                    </w:rPr>
                    <w:t>.5 - Category Counts and Console Interpretation</w:t>
                  </w:r>
                </w:p>
                <w:p w14:paraId="26401F50" w14:textId="77777777" w:rsidR="00AC6C28" w:rsidRDefault="00000000">
                  <w:pPr>
                    <w:spacing w:after="40" w:line="240" w:lineRule="auto"/>
                    <w:jc w:val="both"/>
                  </w:pPr>
                  <w:r>
                    <w:rPr>
                      <w:b/>
                    </w:rPr>
                    <w:t xml:space="preserve">Explanation/Observation: </w:t>
                  </w:r>
                  <w:r>
                    <w:t>The category distribution and calculated correlation confirm an increasing relationship between Feature1 and Feature2. Target classes overlap, so the features do not completely separate the two classes.</w:t>
                  </w:r>
                </w:p>
              </w:tc>
            </w:tr>
          </w:tbl>
          <w:p w14:paraId="2060252F" w14:textId="77777777" w:rsidR="00AC6C28" w:rsidRDefault="00AC6C28"/>
          <w:p w14:paraId="237F31CD" w14:textId="77777777" w:rsidR="00AC6C28" w:rsidRDefault="00AC6C28"/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320"/>
            </w:tblGrid>
            <w:tr w:rsidR="00AC6C28" w14:paraId="3BD85DBC" w14:textId="77777777">
              <w:trPr>
                <w:cantSplit/>
              </w:trPr>
              <w:tc>
                <w:tcPr>
                  <w:tcW w:w="7320" w:type="dxa"/>
                  <w:shd w:val="clear" w:color="auto" w:fill="E2EFD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61A64203" w14:textId="77777777" w:rsidR="00AC6C28" w:rsidRDefault="00000000">
                  <w:pPr>
                    <w:spacing w:after="40" w:line="240" w:lineRule="auto"/>
                  </w:pPr>
                  <w:r>
                    <w:rPr>
                      <w:b/>
                    </w:rPr>
                    <w:t>Screenshot 6: Scatter Plot</w:t>
                  </w:r>
                </w:p>
                <w:p w14:paraId="423F644D" w14:textId="77777777" w:rsidR="00AC6C28" w:rsidRDefault="00000000">
                  <w:pPr>
                    <w:spacing w:after="2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70BD9F80" wp14:editId="359CDB3A">
                        <wp:extent cx="4617720" cy="3166931"/>
                        <wp:effectExtent l="0" t="0" r="0" b="0"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figure_4_6_scatter_plot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617720" cy="31669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4F7B771" w14:textId="1D2BF267" w:rsidR="00AC6C28" w:rsidRDefault="00000000">
                  <w:pPr>
                    <w:shd w:val="clear" w:color="auto" w:fill="FFFFFF"/>
                    <w:spacing w:after="40" w:line="240" w:lineRule="auto"/>
                    <w:jc w:val="center"/>
                  </w:pPr>
                  <w:r>
                    <w:rPr>
                      <w:i/>
                      <w:sz w:val="22"/>
                    </w:rPr>
                    <w:t xml:space="preserve">Figure </w:t>
                  </w:r>
                  <w:r w:rsidR="002826AC">
                    <w:rPr>
                      <w:i/>
                      <w:sz w:val="22"/>
                    </w:rPr>
                    <w:t>1</w:t>
                  </w:r>
                  <w:r>
                    <w:rPr>
                      <w:i/>
                      <w:sz w:val="22"/>
                    </w:rPr>
                    <w:t>.6 - Feature1 versus Feature2 Grouped by Target</w:t>
                  </w:r>
                </w:p>
                <w:p w14:paraId="7E4518E1" w14:textId="77777777" w:rsidR="00AC6C28" w:rsidRDefault="00000000">
                  <w:pPr>
                    <w:spacing w:after="40" w:line="240" w:lineRule="auto"/>
                    <w:jc w:val="both"/>
                  </w:pPr>
                  <w:r>
                    <w:rPr>
                      <w:b/>
                    </w:rPr>
                    <w:t xml:space="preserve">Explanation/Observation: </w:t>
                  </w:r>
                  <w:r>
                    <w:t>The points follow a clear upward pattern, showing that Feature2 generally increases as Feature1 increases. Black squares represent Target = 1, while white circles represent Target = 0. The classes overlap, but Target = 1 occurs more frequently at medium and high feature values.</w:t>
                  </w:r>
                </w:p>
              </w:tc>
            </w:tr>
          </w:tbl>
          <w:p w14:paraId="7690C1A5" w14:textId="77777777" w:rsidR="00AC6C28" w:rsidRDefault="00AC6C28"/>
        </w:tc>
      </w:tr>
      <w:tr w:rsidR="00F739F2" w:rsidRPr="005A6DDE" w14:paraId="2139E4A3" w14:textId="77777777" w:rsidTr="00D557C0">
        <w:tc>
          <w:tcPr>
            <w:tcW w:w="1696" w:type="dxa"/>
            <w:shd w:val="clear" w:color="auto" w:fill="F7CAAC" w:themeFill="accent2" w:themeFillTint="66"/>
            <w:vAlign w:val="center"/>
          </w:tcPr>
          <w:p w14:paraId="070E9230" w14:textId="77777777" w:rsidR="00F739F2" w:rsidRPr="005A6DDE" w:rsidRDefault="00FC531A" w:rsidP="00DC7174">
            <w:pPr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lastRenderedPageBreak/>
              <w:t>Conclusions</w:t>
            </w:r>
          </w:p>
        </w:tc>
        <w:tc>
          <w:tcPr>
            <w:tcW w:w="7320" w:type="dxa"/>
            <w:shd w:val="clear" w:color="auto" w:fill="E2EFD9" w:themeFill="accent6" w:themeFillTint="33"/>
          </w:tcPr>
          <w:p w14:paraId="550AFA87" w14:textId="77777777" w:rsidR="00AC6C28" w:rsidRDefault="00000000">
            <w:pPr>
              <w:jc w:val="both"/>
            </w:pPr>
            <w:r>
              <w:t xml:space="preserve">The feature engineering and correlation analysis exercise was completed successfully using Pandas, NumPy, and Matplotlib. A DataFrame was created from a locally defined Python dictionary. A logarithmic feature was generated from Feature1, Feature2 was categorized into Low, Medium, and </w:t>
            </w:r>
            <w:r>
              <w:lastRenderedPageBreak/>
              <w:t>High groups, and a correlation matrix was calculated for the numerical variables. The correlation value of approximately 0.990 showed a very strong positive relationship between Feature1 and Feature2. The black-and-white scatter plot confirmed the upward trend and showed that the Target classes overlap, although Target = 1 appears more frequently at medium and high feature values. The exercise provided practical understanding of feature transformation, binning, correlation analysis, visualization, and pattern interpretation.</w:t>
            </w:r>
          </w:p>
        </w:tc>
      </w:tr>
      <w:tr w:rsidR="00F739F2" w:rsidRPr="005A6DDE" w14:paraId="4FB238BB" w14:textId="77777777" w:rsidTr="00D557C0">
        <w:tc>
          <w:tcPr>
            <w:tcW w:w="1696" w:type="dxa"/>
            <w:shd w:val="clear" w:color="auto" w:fill="F7CAAC" w:themeFill="accent2" w:themeFillTint="66"/>
            <w:vAlign w:val="center"/>
          </w:tcPr>
          <w:p w14:paraId="450501A7" w14:textId="77777777" w:rsidR="00F739F2" w:rsidRPr="005A6DDE" w:rsidRDefault="00F739F2" w:rsidP="00DC7174">
            <w:pPr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lastRenderedPageBreak/>
              <w:t>References</w:t>
            </w:r>
          </w:p>
        </w:tc>
        <w:tc>
          <w:tcPr>
            <w:tcW w:w="7320" w:type="dxa"/>
            <w:shd w:val="clear" w:color="auto" w:fill="E2EFD9" w:themeFill="accent6" w:themeFillTint="33"/>
          </w:tcPr>
          <w:p w14:paraId="3A03E7EF" w14:textId="7F2F700A" w:rsidR="00AC6C28" w:rsidRDefault="00134ED9">
            <w:r>
              <w:t>1</w:t>
            </w:r>
            <w:r w:rsidR="00000000">
              <w:t>. Pandas documentation for DataFrame creation, binning, category counting, and correlation analysis.</w:t>
            </w:r>
          </w:p>
          <w:p w14:paraId="42E57E49" w14:textId="052379FC" w:rsidR="00AC6C28" w:rsidRDefault="00134ED9">
            <w:r>
              <w:t>2</w:t>
            </w:r>
            <w:r w:rsidR="00000000">
              <w:t>. NumPy documentation for logarithmic transformations.</w:t>
            </w:r>
          </w:p>
          <w:p w14:paraId="792A94C7" w14:textId="77873304" w:rsidR="00AC6C28" w:rsidRDefault="00134ED9">
            <w:r>
              <w:t>3</w:t>
            </w:r>
            <w:r w:rsidR="00000000">
              <w:t>. Matplotlib documentation for scatter plots, legends, labels, and plot formatting.</w:t>
            </w:r>
          </w:p>
          <w:p w14:paraId="719A8376" w14:textId="62538434" w:rsidR="00AC6C28" w:rsidRDefault="00134ED9">
            <w:r>
              <w:t>4</w:t>
            </w:r>
            <w:r w:rsidR="00000000">
              <w:t>. Programming for Data Science (MACSE502) class lecture notes</w:t>
            </w:r>
            <w:r w:rsidR="00426B3E">
              <w:t xml:space="preserve"> (</w:t>
            </w:r>
            <w:hyperlink r:id="rId14" w:history="1">
              <w:r w:rsidR="00426B3E" w:rsidRPr="007B7086">
                <w:rPr>
                  <w:rStyle w:val="Hyperlink"/>
                </w:rPr>
                <w:t>https://drive.google.com/file/d/1PqsD1tC9aCgGFZo7QIJblBu1pIjg4UBs/view</w:t>
              </w:r>
            </w:hyperlink>
            <w:r w:rsidR="00426B3E">
              <w:t xml:space="preserve">) </w:t>
            </w:r>
          </w:p>
        </w:tc>
      </w:tr>
    </w:tbl>
    <w:p w14:paraId="0337494F" w14:textId="77777777" w:rsidR="00AC6C28" w:rsidRDefault="00AC6C28" w:rsidP="00847787">
      <w:pPr>
        <w:tabs>
          <w:tab w:val="left" w:pos="5910"/>
        </w:tabs>
      </w:pPr>
    </w:p>
    <w:p w14:paraId="7B041A56" w14:textId="77777777" w:rsidR="00DD40C7" w:rsidRPr="00DD40C7" w:rsidRDefault="00DD40C7" w:rsidP="00DD40C7"/>
    <w:p w14:paraId="67734FC0" w14:textId="77777777" w:rsidR="00DD40C7" w:rsidRPr="00DD40C7" w:rsidRDefault="00DD40C7" w:rsidP="00DD40C7"/>
    <w:p w14:paraId="4DC768EB" w14:textId="77777777" w:rsidR="00DD40C7" w:rsidRPr="00DD40C7" w:rsidRDefault="00DD40C7" w:rsidP="00DD40C7"/>
    <w:p w14:paraId="7610D5FC" w14:textId="77777777" w:rsidR="00DD40C7" w:rsidRPr="00DD40C7" w:rsidRDefault="00DD40C7" w:rsidP="00DD40C7"/>
    <w:p w14:paraId="7EEE23D9" w14:textId="77777777" w:rsidR="00DD40C7" w:rsidRPr="00DD40C7" w:rsidRDefault="00DD40C7" w:rsidP="00DD40C7"/>
    <w:p w14:paraId="10E22D0D" w14:textId="77777777" w:rsidR="00DD40C7" w:rsidRPr="00DD40C7" w:rsidRDefault="00DD40C7" w:rsidP="00DD40C7"/>
    <w:p w14:paraId="4FE710E1" w14:textId="77777777" w:rsidR="00DD40C7" w:rsidRPr="00DD40C7" w:rsidRDefault="00DD40C7" w:rsidP="00DD40C7"/>
    <w:p w14:paraId="6E7F7AAD" w14:textId="77777777" w:rsidR="00DD40C7" w:rsidRPr="00DD40C7" w:rsidRDefault="00DD40C7" w:rsidP="00DD40C7">
      <w:pPr>
        <w:tabs>
          <w:tab w:val="left" w:pos="1787"/>
        </w:tabs>
      </w:pPr>
      <w:r>
        <w:tab/>
      </w:r>
    </w:p>
    <w:sectPr w:rsidR="00DD40C7" w:rsidRPr="00DD40C7" w:rsidSect="007546DD">
      <w:headerReference w:type="default" r:id="rId15"/>
      <w:footerReference w:type="default" r:id="rId16"/>
      <w:pgSz w:w="11906" w:h="16838"/>
      <w:pgMar w:top="1440" w:right="1440" w:bottom="1440" w:left="1440" w:header="708" w:footer="708" w:gutter="0"/>
      <w:pgBorders w:offsetFrom="page">
        <w:top w:val="double" w:sz="4" w:space="24" w:color="auto" w:shadow="1"/>
        <w:left w:val="double" w:sz="4" w:space="24" w:color="auto" w:shadow="1"/>
        <w:bottom w:val="double" w:sz="4" w:space="24" w:color="auto" w:shadow="1"/>
        <w:right w:val="doub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75906D" w14:textId="77777777" w:rsidR="008B20F7" w:rsidRDefault="008B20F7" w:rsidP="007546DD">
      <w:pPr>
        <w:spacing w:after="0" w:line="240" w:lineRule="auto"/>
      </w:pPr>
      <w:r>
        <w:separator/>
      </w:r>
    </w:p>
  </w:endnote>
  <w:endnote w:type="continuationSeparator" w:id="0">
    <w:p w14:paraId="6C81CBBB" w14:textId="77777777" w:rsidR="008B20F7" w:rsidRDefault="008B20F7" w:rsidP="007546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C8D35" w14:textId="77777777" w:rsidR="00810EAB" w:rsidRDefault="00BC15A4" w:rsidP="00810EAB">
    <w:pPr>
      <w:pStyle w:val="Footer"/>
      <w:rPr>
        <w:lang w:val="en-US"/>
      </w:rPr>
    </w:pPr>
    <w:r>
      <w:t>Student Reg. No: 26MML0031</w:t>
    </w:r>
    <w:r>
      <w:tab/>
      <w:t>Name: Makada Hasnain</w:t>
    </w:r>
  </w:p>
  <w:p w14:paraId="2DE1FC01" w14:textId="77777777" w:rsidR="00810EAB" w:rsidRDefault="00810EAB" w:rsidP="00CF591C">
    <w:pPr>
      <w:pStyle w:val="Footer"/>
      <w:pBdr>
        <w:top w:val="single" w:sz="4" w:space="1" w:color="D9D9D9" w:themeColor="background1" w:themeShade="D9"/>
      </w:pBdr>
      <w:jc w:val="center"/>
    </w:pPr>
    <w:r>
      <w:rPr>
        <w:i/>
        <w:sz w:val="20"/>
      </w:rPr>
      <w:t>Faculty: Dr Rajasekhara Babu M, Professor, School of CSE, Vellore Institute of Technology (VIT), Vellore</w:t>
    </w:r>
  </w:p>
  <w:p w14:paraId="518D6C5B" w14:textId="77777777" w:rsidR="00810EAB" w:rsidRDefault="00000000" w:rsidP="00810EAB">
    <w:pPr>
      <w:pStyle w:val="Footer"/>
      <w:pBdr>
        <w:top w:val="single" w:sz="4" w:space="1" w:color="D9D9D9" w:themeColor="background1" w:themeShade="D9"/>
      </w:pBdr>
      <w:jc w:val="right"/>
      <w:rPr>
        <w:b/>
        <w:bCs/>
      </w:rPr>
    </w:pPr>
    <w:sdt>
      <w:sdtPr>
        <w:id w:val="1439572709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 w:rsidR="00810EAB" w:rsidRPr="00810EAB">
          <w:rPr>
            <w:sz w:val="18"/>
          </w:rPr>
          <w:fldChar w:fldCharType="begin"/>
        </w:r>
        <w:r w:rsidR="00810EAB" w:rsidRPr="00810EAB">
          <w:rPr>
            <w:sz w:val="18"/>
          </w:rPr>
          <w:instrText xml:space="preserve"> PAGE   \* MERGEFORMAT </w:instrText>
        </w:r>
        <w:r w:rsidR="00810EAB" w:rsidRPr="00810EAB">
          <w:rPr>
            <w:sz w:val="18"/>
          </w:rPr>
          <w:fldChar w:fldCharType="separate"/>
        </w:r>
        <w:r w:rsidR="008429EF" w:rsidRPr="008429EF">
          <w:rPr>
            <w:b/>
            <w:bCs/>
            <w:noProof/>
            <w:sz w:val="18"/>
          </w:rPr>
          <w:t>2</w:t>
        </w:r>
        <w:r w:rsidR="00810EAB" w:rsidRPr="00810EAB">
          <w:rPr>
            <w:b/>
            <w:bCs/>
            <w:noProof/>
            <w:sz w:val="18"/>
          </w:rPr>
          <w:fldChar w:fldCharType="end"/>
        </w:r>
        <w:r w:rsidR="00810EAB" w:rsidRPr="00810EAB">
          <w:rPr>
            <w:b/>
            <w:bCs/>
            <w:sz w:val="18"/>
          </w:rPr>
          <w:t xml:space="preserve"> | </w:t>
        </w:r>
        <w:r w:rsidR="00810EAB" w:rsidRPr="00810EAB">
          <w:rPr>
            <w:color w:val="7F7F7F" w:themeColor="background1" w:themeShade="7F"/>
            <w:spacing w:val="60"/>
            <w:sz w:val="18"/>
          </w:rPr>
          <w:t>Page</w:t>
        </w:r>
      </w:sdtContent>
    </w:sdt>
  </w:p>
  <w:p w14:paraId="3982CF87" w14:textId="77777777" w:rsidR="00810EAB" w:rsidRPr="007546DD" w:rsidRDefault="00810EAB" w:rsidP="007546DD">
    <w:pPr>
      <w:pStyle w:val="Footer"/>
      <w:jc w:val="center"/>
      <w:rPr>
        <w:i/>
        <w:sz w:val="20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023457" w14:textId="77777777" w:rsidR="008B20F7" w:rsidRDefault="008B20F7" w:rsidP="007546DD">
      <w:pPr>
        <w:spacing w:after="0" w:line="240" w:lineRule="auto"/>
      </w:pPr>
      <w:r>
        <w:separator/>
      </w:r>
    </w:p>
  </w:footnote>
  <w:footnote w:type="continuationSeparator" w:id="0">
    <w:p w14:paraId="07507259" w14:textId="77777777" w:rsidR="008B20F7" w:rsidRDefault="008B20F7" w:rsidP="007546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0D8A8" w14:textId="77777777" w:rsidR="00810EAB" w:rsidRPr="00810EAB" w:rsidRDefault="002E631A" w:rsidP="007546DD">
    <w:pPr>
      <w:pStyle w:val="Header"/>
      <w:jc w:val="center"/>
      <w:rPr>
        <w:b/>
        <w:lang w:val="en-US"/>
      </w:rPr>
    </w:pPr>
    <w:r>
      <w:rPr>
        <w:b/>
      </w:rPr>
      <w:t>2026 FALL SEMESTER</w:t>
    </w:r>
  </w:p>
  <w:p w14:paraId="0264707D" w14:textId="77777777" w:rsidR="007546DD" w:rsidRPr="00810EAB" w:rsidRDefault="007546DD" w:rsidP="007546DD">
    <w:pPr>
      <w:pStyle w:val="Header"/>
      <w:jc w:val="center"/>
      <w:rPr>
        <w:b/>
        <w:lang w:val="en-US"/>
      </w:rPr>
    </w:pPr>
    <w:r>
      <w:rPr>
        <w:b/>
      </w:rPr>
      <w:t>Programming for Data Science (MACSE502) Lab Record</w:t>
    </w:r>
  </w:p>
  <w:p w14:paraId="623C1B83" w14:textId="77777777" w:rsidR="00810EAB" w:rsidRPr="00810EAB" w:rsidRDefault="00B1651E" w:rsidP="00810EAB">
    <w:pPr>
      <w:pStyle w:val="Header"/>
      <w:jc w:val="center"/>
      <w:rPr>
        <w:b/>
        <w:lang w:val="en-US"/>
      </w:rPr>
    </w:pPr>
    <w:r>
      <w:rPr>
        <w:b/>
      </w:rPr>
      <w:t>Practice Program</w:t>
    </w:r>
  </w:p>
  <w:p w14:paraId="36F861F6" w14:textId="57A730AF" w:rsidR="007546DD" w:rsidRPr="00810EAB" w:rsidRDefault="00810EAB" w:rsidP="007546DD">
    <w:pPr>
      <w:pStyle w:val="Header"/>
      <w:rPr>
        <w:b/>
      </w:rPr>
    </w:pPr>
    <w:r>
      <w:rPr>
        <w:b/>
      </w:rPr>
      <w:t>Date: 30/07/2026</w:t>
    </w:r>
    <w:r>
      <w:rPr>
        <w:b/>
      </w:rPr>
      <w:tab/>
      <w:t>Week No.: 4</w:t>
    </w:r>
    <w:r>
      <w:rPr>
        <w:b/>
      </w:rPr>
      <w:tab/>
      <w:t xml:space="preserve">Program S. No. </w:t>
    </w:r>
    <w:r w:rsidR="002826AC">
      <w:rPr>
        <w:b/>
      </w:rPr>
      <w:t>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3211"/>
    <w:multiLevelType w:val="hybridMultilevel"/>
    <w:tmpl w:val="DAAEE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0423F3"/>
    <w:multiLevelType w:val="multilevel"/>
    <w:tmpl w:val="B89A7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AE2D91"/>
    <w:multiLevelType w:val="multilevel"/>
    <w:tmpl w:val="BE0A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895941"/>
    <w:multiLevelType w:val="hybridMultilevel"/>
    <w:tmpl w:val="9DEAB51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58E2E77"/>
    <w:multiLevelType w:val="hybridMultilevel"/>
    <w:tmpl w:val="362A5C3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EDF203A"/>
    <w:multiLevelType w:val="hybridMultilevel"/>
    <w:tmpl w:val="F110863E"/>
    <w:lvl w:ilvl="0" w:tplc="9A1EF0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66E723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274D8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890DE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7D890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C7A4B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6FCB2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31C51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4E2C3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42CC3F96"/>
    <w:multiLevelType w:val="multilevel"/>
    <w:tmpl w:val="5BC4E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A6580A"/>
    <w:multiLevelType w:val="hybridMultilevel"/>
    <w:tmpl w:val="8396BAD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33F0CA2"/>
    <w:multiLevelType w:val="hybridMultilevel"/>
    <w:tmpl w:val="4042A390"/>
    <w:lvl w:ilvl="0" w:tplc="A28C6B34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25E05596">
      <w:numFmt w:val="bullet"/>
      <w:lvlText w:val="–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D8EC84A2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D54EB220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0FB01FD6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9D4005E0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A00EAF76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ADC85C6C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2BACAC6A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9" w15:restartNumberingAfterBreak="0">
    <w:nsid w:val="7CDB341F"/>
    <w:multiLevelType w:val="multilevel"/>
    <w:tmpl w:val="A47E2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456907">
    <w:abstractNumId w:val="2"/>
  </w:num>
  <w:num w:numId="2" w16cid:durableId="208080628">
    <w:abstractNumId w:val="6"/>
  </w:num>
  <w:num w:numId="3" w16cid:durableId="1823109556">
    <w:abstractNumId w:val="9"/>
  </w:num>
  <w:num w:numId="4" w16cid:durableId="1530754756">
    <w:abstractNumId w:val="8"/>
  </w:num>
  <w:num w:numId="5" w16cid:durableId="2123455182">
    <w:abstractNumId w:val="7"/>
  </w:num>
  <w:num w:numId="6" w16cid:durableId="1370833991">
    <w:abstractNumId w:val="1"/>
  </w:num>
  <w:num w:numId="7" w16cid:durableId="656880028">
    <w:abstractNumId w:val="3"/>
  </w:num>
  <w:num w:numId="8" w16cid:durableId="2110000524">
    <w:abstractNumId w:val="0"/>
  </w:num>
  <w:num w:numId="9" w16cid:durableId="706179823">
    <w:abstractNumId w:val="5"/>
  </w:num>
  <w:num w:numId="10" w16cid:durableId="14098813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265B"/>
    <w:rsid w:val="00010511"/>
    <w:rsid w:val="00030332"/>
    <w:rsid w:val="00134ED9"/>
    <w:rsid w:val="00156731"/>
    <w:rsid w:val="001741E1"/>
    <w:rsid w:val="00180774"/>
    <w:rsid w:val="001B759B"/>
    <w:rsid w:val="001D08CD"/>
    <w:rsid w:val="001D5CAF"/>
    <w:rsid w:val="002319E2"/>
    <w:rsid w:val="00246324"/>
    <w:rsid w:val="002826AC"/>
    <w:rsid w:val="002C3E4B"/>
    <w:rsid w:val="002E631A"/>
    <w:rsid w:val="0036550C"/>
    <w:rsid w:val="003A02E4"/>
    <w:rsid w:val="004123A1"/>
    <w:rsid w:val="00420127"/>
    <w:rsid w:val="00426B3E"/>
    <w:rsid w:val="004D1AFC"/>
    <w:rsid w:val="004E1E2C"/>
    <w:rsid w:val="00506CB4"/>
    <w:rsid w:val="00567FA3"/>
    <w:rsid w:val="00572FFB"/>
    <w:rsid w:val="00591BDC"/>
    <w:rsid w:val="005D28FA"/>
    <w:rsid w:val="006745CE"/>
    <w:rsid w:val="006B6489"/>
    <w:rsid w:val="006C265B"/>
    <w:rsid w:val="007546DD"/>
    <w:rsid w:val="00763F1E"/>
    <w:rsid w:val="00765ABB"/>
    <w:rsid w:val="007F19E1"/>
    <w:rsid w:val="00810EAB"/>
    <w:rsid w:val="0083509B"/>
    <w:rsid w:val="008429EF"/>
    <w:rsid w:val="00847787"/>
    <w:rsid w:val="008B20F7"/>
    <w:rsid w:val="008F035F"/>
    <w:rsid w:val="00935DBB"/>
    <w:rsid w:val="009621A9"/>
    <w:rsid w:val="00973E94"/>
    <w:rsid w:val="009B15F3"/>
    <w:rsid w:val="009D1DA5"/>
    <w:rsid w:val="009F2BBE"/>
    <w:rsid w:val="00A347F6"/>
    <w:rsid w:val="00A53B44"/>
    <w:rsid w:val="00A9307F"/>
    <w:rsid w:val="00AC0753"/>
    <w:rsid w:val="00AC6C28"/>
    <w:rsid w:val="00AE4835"/>
    <w:rsid w:val="00B1651E"/>
    <w:rsid w:val="00B76AE9"/>
    <w:rsid w:val="00BC15A4"/>
    <w:rsid w:val="00BC70CD"/>
    <w:rsid w:val="00C04C1E"/>
    <w:rsid w:val="00C072E0"/>
    <w:rsid w:val="00C41F92"/>
    <w:rsid w:val="00C50FAD"/>
    <w:rsid w:val="00C654D8"/>
    <w:rsid w:val="00C822C2"/>
    <w:rsid w:val="00CA3277"/>
    <w:rsid w:val="00CC7C72"/>
    <w:rsid w:val="00CE3214"/>
    <w:rsid w:val="00CE3E72"/>
    <w:rsid w:val="00CF591C"/>
    <w:rsid w:val="00D43C4C"/>
    <w:rsid w:val="00D557C0"/>
    <w:rsid w:val="00D929B8"/>
    <w:rsid w:val="00DA7CA9"/>
    <w:rsid w:val="00DD40C7"/>
    <w:rsid w:val="00E86053"/>
    <w:rsid w:val="00EC1C10"/>
    <w:rsid w:val="00EE0057"/>
    <w:rsid w:val="00EE7802"/>
    <w:rsid w:val="00EF2594"/>
    <w:rsid w:val="00F31BD1"/>
    <w:rsid w:val="00F371E8"/>
    <w:rsid w:val="00F45818"/>
    <w:rsid w:val="00F656E7"/>
    <w:rsid w:val="00F729C7"/>
    <w:rsid w:val="00F739F2"/>
    <w:rsid w:val="00F773F3"/>
    <w:rsid w:val="00FA28B1"/>
    <w:rsid w:val="00FC531A"/>
    <w:rsid w:val="00FE02A0"/>
    <w:rsid w:val="00FF1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EFDDE9"/>
  <w15:chartTrackingRefBased/>
  <w15:docId w15:val="{6C149B18-B048-49C0-8C6D-1575E2E72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39F2"/>
    <w:rPr>
      <w:rFonts w:ascii="Times New Roman" w:eastAsia="Times New Roman" w:hAnsi="Times New Roman" w:cs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739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739F2"/>
    <w:pPr>
      <w:spacing w:before="100" w:beforeAutospacing="1" w:after="100" w:afterAutospacing="1" w:line="240" w:lineRule="auto"/>
    </w:pPr>
    <w:rPr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45818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546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46DD"/>
  </w:style>
  <w:style w:type="paragraph" w:styleId="Footer">
    <w:name w:val="footer"/>
    <w:basedOn w:val="Normal"/>
    <w:link w:val="FooterChar"/>
    <w:uiPriority w:val="99"/>
    <w:unhideWhenUsed/>
    <w:rsid w:val="007546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46DD"/>
  </w:style>
  <w:style w:type="paragraph" w:styleId="Caption">
    <w:name w:val="caption"/>
    <w:basedOn w:val="Normal"/>
    <w:next w:val="Normal"/>
    <w:uiPriority w:val="35"/>
    <w:unhideWhenUsed/>
    <w:qFormat/>
    <w:rsid w:val="00CE321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765AB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E1E2C"/>
    <w:rPr>
      <w:b/>
      <w:bCs/>
    </w:rPr>
  </w:style>
  <w:style w:type="character" w:styleId="Hyperlink">
    <w:name w:val="Hyperlink"/>
    <w:basedOn w:val="DefaultParagraphFont"/>
    <w:uiPriority w:val="99"/>
    <w:unhideWhenUsed/>
    <w:rsid w:val="00C50FA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3B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29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2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9125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11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7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8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3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5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3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17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428153">
          <w:marLeft w:val="547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745194">
          <w:marLeft w:val="1166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049233">
          <w:marLeft w:val="547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75002">
          <w:marLeft w:val="1166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405876">
          <w:marLeft w:val="547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71535">
          <w:marLeft w:val="1166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389019">
          <w:marLeft w:val="547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530363">
          <w:marLeft w:val="1166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6260">
          <w:marLeft w:val="547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33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0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drive.google.com/file/d/1PqsD1tC9aCgGFZo7QIJblBu1pIjg4UBs/view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1_Academic\1-Courses\2_ComputerSoftware\Programming_for_Data-Science\Lab\2024_Lab\PDS_Lab_EP_Template_1023_B_Package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D0CE64-CA9B-4752-B96C-BF7B46478F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PDS_Lab_EP_Template_1023_B_Packages</Template>
  <TotalTime>24</TotalTime>
  <Pages>8</Pages>
  <Words>1321</Words>
  <Characters>7535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Practice Program 4 - Feature Engineering and Correlation Analysis Using Pandas</dc:title>
  <dc:subject>Programming for Data Science (MACSE502) Lab Record</dc:subject>
  <dc:creator>Makada Hasnain</dc:creator>
  <cp:keywords/>
  <dc:description/>
  <cp:lastModifiedBy>Hasnain Makada</cp:lastModifiedBy>
  <cp:revision>18</cp:revision>
  <cp:lastPrinted>2025-03-03T06:49:00Z</cp:lastPrinted>
  <dcterms:created xsi:type="dcterms:W3CDTF">2026-07-23T07:13:00Z</dcterms:created>
  <dcterms:modified xsi:type="dcterms:W3CDTF">2026-07-30T05:41:00Z</dcterms:modified>
</cp:coreProperties>
</file>