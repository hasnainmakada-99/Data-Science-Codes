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TableGrid"/>
        <w:tblW w:w="9071" w:type="dxa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1559"/>
        <w:gridCol w:w="1049"/>
        <w:gridCol w:w="4003"/>
        <w:gridCol w:w="55"/>
      </w:tblGrid>
      <w:tr w:rsidR="00F739F2" w:rsidRPr="005A6DDE" w14:paraId="64A3B021" w14:textId="77777777" w:rsidTr="00D557C0">
        <w:trPr>
          <w:gridAfter w:val="1"/>
          <w:wAfter w:w="55" w:type="dxa"/>
        </w:trPr>
        <w:tc>
          <w:tcPr>
            <w:tcW w:w="1696" w:type="dxa"/>
            <w:shd w:val="clear" w:color="auto" w:fill="833C0B" w:themeFill="accent2" w:themeFillShade="80"/>
          </w:tcPr>
          <w:p w14:paraId="628E90C7" w14:textId="77777777" w:rsidR="00F739F2" w:rsidRPr="007546DD" w:rsidRDefault="00F739F2" w:rsidP="00DC717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7546D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7320" w:type="dxa"/>
            <w:gridSpan w:val="4"/>
            <w:shd w:val="clear" w:color="auto" w:fill="833C0B" w:themeFill="accent2" w:themeFillShade="80"/>
          </w:tcPr>
          <w:p w14:paraId="12551217" w14:textId="77777777" w:rsidR="00F739F2" w:rsidRPr="007546DD" w:rsidRDefault="00F371E8" w:rsidP="00DC717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F371E8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Data Manipulation and Analysis using the Starwars Dataset in R</w:t>
            </w:r>
          </w:p>
        </w:tc>
      </w:tr>
      <w:tr w:rsidR="00F739F2" w:rsidRPr="005A6DDE" w14:paraId="247E53A6" w14:textId="77777777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76A8CF88" w14:textId="77777777"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5E872B01" w14:textId="77777777" w:rsidR="00463A5F" w:rsidRPr="00463A5F" w:rsidRDefault="00463A5F" w:rsidP="00463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3A5F">
              <w:rPr>
                <w:rFonts w:ascii="Times New Roman" w:hAnsi="Times New Roman" w:cs="Times New Roman"/>
                <w:sz w:val="24"/>
                <w:szCs w:val="24"/>
              </w:rPr>
              <w:t>An AI company maintains model performance records containing:</w:t>
            </w:r>
          </w:p>
          <w:p w14:paraId="0289A367" w14:textId="3A29D3D7" w:rsidR="00463A5F" w:rsidRPr="00463A5F" w:rsidRDefault="00463A5F" w:rsidP="00463A5F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3A5F">
              <w:rPr>
                <w:rFonts w:ascii="Times New Roman" w:hAnsi="Times New Roman" w:cs="Times New Roman"/>
                <w:sz w:val="24"/>
                <w:szCs w:val="24"/>
              </w:rPr>
              <w:t>ModelID</w:t>
            </w:r>
          </w:p>
          <w:p w14:paraId="754E5851" w14:textId="15ACC9C6" w:rsidR="00463A5F" w:rsidRPr="00463A5F" w:rsidRDefault="00463A5F" w:rsidP="00463A5F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3A5F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  <w:p w14:paraId="599F1A95" w14:textId="1E80CF58" w:rsidR="00463A5F" w:rsidRPr="00463A5F" w:rsidRDefault="00463A5F" w:rsidP="00463A5F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3A5F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  <w:p w14:paraId="47CB99F9" w14:textId="77777777" w:rsidR="00463A5F" w:rsidRPr="00463A5F" w:rsidRDefault="00463A5F" w:rsidP="00463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3A5F">
              <w:rPr>
                <w:rFonts w:ascii="Times New Roman" w:hAnsi="Times New Roman" w:cs="Times New Roman"/>
                <w:sz w:val="24"/>
                <w:szCs w:val="24"/>
              </w:rPr>
              <w:t>Perform:</w:t>
            </w:r>
          </w:p>
          <w:p w14:paraId="68DEC91C" w14:textId="77777777" w:rsidR="00463A5F" w:rsidRPr="00463A5F" w:rsidRDefault="00463A5F" w:rsidP="00463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3A5F">
              <w:rPr>
                <w:rFonts w:ascii="Times New Roman" w:hAnsi="Times New Roman" w:cs="Times New Roman"/>
                <w:sz w:val="24"/>
                <w:szCs w:val="24"/>
              </w:rPr>
              <w:t>1. Select ModelID and Accuracy.</w:t>
            </w:r>
          </w:p>
          <w:p w14:paraId="45D62757" w14:textId="77777777" w:rsidR="00463A5F" w:rsidRPr="00463A5F" w:rsidRDefault="00463A5F" w:rsidP="00463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3A5F">
              <w:rPr>
                <w:rFonts w:ascii="Times New Roman" w:hAnsi="Times New Roman" w:cs="Times New Roman"/>
                <w:sz w:val="24"/>
                <w:szCs w:val="24"/>
              </w:rPr>
              <w:t>2. Filter models with Accuracy greater than 90%.</w:t>
            </w:r>
          </w:p>
          <w:p w14:paraId="43B00B39" w14:textId="77777777" w:rsidR="00463A5F" w:rsidRPr="00463A5F" w:rsidRDefault="00463A5F" w:rsidP="00463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3A5F">
              <w:rPr>
                <w:rFonts w:ascii="Times New Roman" w:hAnsi="Times New Roman" w:cs="Times New Roman"/>
                <w:sz w:val="24"/>
                <w:szCs w:val="24"/>
              </w:rPr>
              <w:t>3. Add Status with default value "Production Ready".</w:t>
            </w:r>
          </w:p>
          <w:p w14:paraId="53AB62A5" w14:textId="77777777" w:rsidR="00463A5F" w:rsidRPr="00463A5F" w:rsidRDefault="00463A5F" w:rsidP="00463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3A5F">
              <w:rPr>
                <w:rFonts w:ascii="Times New Roman" w:hAnsi="Times New Roman" w:cs="Times New Roman"/>
                <w:sz w:val="24"/>
                <w:szCs w:val="24"/>
              </w:rPr>
              <w:t>4. Sort models by Accuracy.</w:t>
            </w:r>
          </w:p>
          <w:p w14:paraId="452E83AD" w14:textId="70F44515" w:rsidR="00F739F2" w:rsidRPr="00F773F3" w:rsidRDefault="00463A5F" w:rsidP="00463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3A5F">
              <w:rPr>
                <w:rFonts w:ascii="Times New Roman" w:hAnsi="Times New Roman" w:cs="Times New Roman"/>
                <w:sz w:val="24"/>
                <w:szCs w:val="24"/>
              </w:rPr>
              <w:t>5. Calculate average model accuracy.</w:t>
            </w:r>
          </w:p>
        </w:tc>
      </w:tr>
      <w:tr w:rsidR="00246324" w:rsidRPr="005A6DDE" w14:paraId="03F494DF" w14:textId="77777777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1D5BCBF1" w14:textId="77777777" w:rsidR="00246324" w:rsidRDefault="00246324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2282044A" w14:textId="77777777" w:rsidR="00246324" w:rsidRDefault="00622811" w:rsidP="00622811">
            <w:pPr>
              <w:pStyle w:val="ListParagraph"/>
              <w:numPr>
                <w:ilvl w:val="0"/>
                <w:numId w:val="11"/>
              </w:num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prepare the dataset of models and analyze, filter and make sure the dataset is showing the output as per our problem statement</w:t>
            </w:r>
          </w:p>
          <w:p w14:paraId="65AB9EB6" w14:textId="01B9CB45" w:rsidR="00622811" w:rsidRPr="00622811" w:rsidRDefault="00622811" w:rsidP="00622811">
            <w:pPr>
              <w:pStyle w:val="ListParagraph"/>
              <w:numPr>
                <w:ilvl w:val="0"/>
                <w:numId w:val="11"/>
              </w:num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a dashboard which shows proper analytics of the AI model performance</w:t>
            </w:r>
          </w:p>
        </w:tc>
      </w:tr>
      <w:tr w:rsidR="00765ABB" w:rsidRPr="005A6DDE" w14:paraId="2222C713" w14:textId="77777777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58FFDFF0" w14:textId="77777777"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Dataset</w:t>
            </w:r>
          </w:p>
          <w:p w14:paraId="6B3EEB7A" w14:textId="77777777" w:rsidR="00765ABB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URL Link  /</w:t>
            </w:r>
          </w:p>
          <w:p w14:paraId="67DC99BC" w14:textId="77777777" w:rsidR="00765ABB" w:rsidRPr="005A6DDE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File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1502A93A" w14:textId="77777777" w:rsidR="00765ABB" w:rsidRPr="00765ABB" w:rsidRDefault="00765ABB" w:rsidP="00765ABB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773F3" w:rsidRPr="005A6DDE" w14:paraId="44847336" w14:textId="77777777" w:rsidTr="00D557C0">
        <w:tc>
          <w:tcPr>
            <w:tcW w:w="1696" w:type="dxa"/>
            <w:vMerge w:val="restart"/>
            <w:shd w:val="clear" w:color="auto" w:fill="F7CAAC" w:themeFill="accent2" w:themeFillTint="66"/>
            <w:vAlign w:val="center"/>
          </w:tcPr>
          <w:p w14:paraId="2B3BF5CD" w14:textId="77777777" w:rsidR="00F773F3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Functions</w:t>
            </w:r>
          </w:p>
          <w:p w14:paraId="36518168" w14:textId="77777777"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709" w:type="dxa"/>
            <w:shd w:val="clear" w:color="auto" w:fill="C45911" w:themeFill="accent2" w:themeFillShade="BF"/>
          </w:tcPr>
          <w:p w14:paraId="6FDE34A4" w14:textId="77777777"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559" w:type="dxa"/>
            <w:shd w:val="clear" w:color="auto" w:fill="C45911" w:themeFill="accent2" w:themeFillShade="BF"/>
          </w:tcPr>
          <w:p w14:paraId="3A966AD2" w14:textId="77777777"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Function</w:t>
            </w:r>
          </w:p>
        </w:tc>
        <w:tc>
          <w:tcPr>
            <w:tcW w:w="1049" w:type="dxa"/>
            <w:shd w:val="clear" w:color="auto" w:fill="C45911" w:themeFill="accent2" w:themeFillShade="BF"/>
          </w:tcPr>
          <w:p w14:paraId="378CBBDA" w14:textId="77777777"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Package</w:t>
            </w:r>
          </w:p>
        </w:tc>
        <w:tc>
          <w:tcPr>
            <w:tcW w:w="4058" w:type="dxa"/>
            <w:gridSpan w:val="2"/>
            <w:shd w:val="clear" w:color="auto" w:fill="C45911" w:themeFill="accent2" w:themeFillShade="BF"/>
          </w:tcPr>
          <w:p w14:paraId="2D0F7190" w14:textId="77777777"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Description of function</w:t>
            </w:r>
          </w:p>
        </w:tc>
      </w:tr>
      <w:tr w:rsidR="00F773F3" w:rsidRPr="005A6DDE" w14:paraId="760B0276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2844A68D" w14:textId="77777777"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6CB63115" w14:textId="77777777"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2485E5DF" w14:textId="77777777"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14:paraId="3FD05D93" w14:textId="77777777"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37A2A7C5" w14:textId="77777777"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14:paraId="7CCBFC07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1F6A572A" w14:textId="77777777"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4D9EA81F" w14:textId="77777777"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5AA47A23" w14:textId="77777777"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14:paraId="72EE787D" w14:textId="77777777"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41914334" w14:textId="77777777"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14:paraId="5E051CBB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38908617" w14:textId="77777777"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1B74E96A" w14:textId="77777777"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6F2B3ECD" w14:textId="77777777"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14:paraId="6915409F" w14:textId="77777777"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6F5D013B" w14:textId="77777777"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14:paraId="72ED2AE4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052C2C25" w14:textId="77777777"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0AA644BD" w14:textId="77777777"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27A7AA1A" w14:textId="77777777"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14:paraId="66357E0F" w14:textId="77777777"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2D3204C1" w14:textId="77777777"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14:paraId="132DE966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0F93514F" w14:textId="77777777"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21A30D81" w14:textId="77777777"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0749E47C" w14:textId="77777777"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14:paraId="38CF1BA0" w14:textId="77777777"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7C6393E6" w14:textId="77777777"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14:paraId="30FE4D7F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635FB7DB" w14:textId="77777777"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6A1D4989" w14:textId="77777777"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009B0C14" w14:textId="77777777"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14:paraId="572AFFAE" w14:textId="77777777"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279F9AB1" w14:textId="77777777"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14:paraId="2513C430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26EFC8C5" w14:textId="77777777"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57F5F9EB" w14:textId="77777777"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128189BC" w14:textId="77777777"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14:paraId="0E8DB137" w14:textId="77777777"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6CD43C22" w14:textId="77777777"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14:paraId="2E10C231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025A2535" w14:textId="77777777"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57520578" w14:textId="77777777"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00A8B4AD" w14:textId="77777777"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14:paraId="6328006D" w14:textId="77777777"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10A53C8E" w14:textId="77777777"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14:paraId="383EAEC5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53F6AAE4" w14:textId="77777777"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3906C58B" w14:textId="77777777"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53D541BB" w14:textId="77777777"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14:paraId="374793C7" w14:textId="77777777"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4FFD01E6" w14:textId="77777777"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14:paraId="1584E0E2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57C389B7" w14:textId="77777777"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03871CA2" w14:textId="77777777"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71621C95" w14:textId="77777777"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14:paraId="5BEF8700" w14:textId="77777777"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0F1AE30B" w14:textId="77777777"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14:paraId="34CB15F7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25B4074F" w14:textId="77777777"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068926F0" w14:textId="77777777"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56A7725E" w14:textId="77777777"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14:paraId="70DB6E4A" w14:textId="77777777"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2D230D89" w14:textId="77777777"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14:paraId="1EE271DF" w14:textId="77777777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14:paraId="6E166C5C" w14:textId="77777777"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6D47F822" w14:textId="77777777"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7D073426" w14:textId="77777777"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14:paraId="18688321" w14:textId="77777777"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7C7B3D0F" w14:textId="77777777"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ABB" w:rsidRPr="005A6DDE" w14:paraId="3DBA2099" w14:textId="77777777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70373094" w14:textId="77777777" w:rsidR="00F729C7" w:rsidRDefault="00F729C7" w:rsidP="00F729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Steps/</w:t>
            </w:r>
          </w:p>
          <w:p w14:paraId="104FA34B" w14:textId="77777777"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Process/</w:t>
            </w:r>
          </w:p>
          <w:p w14:paraId="5A381BBB" w14:textId="77777777"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Procedure/</w:t>
            </w:r>
          </w:p>
          <w:p w14:paraId="358CCA92" w14:textId="77777777"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Algorithm</w:t>
            </w:r>
            <w:r w:rsidR="00F729C7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  <w:p w14:paraId="7544239E" w14:textId="77777777"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Flowchart/</w:t>
            </w:r>
          </w:p>
          <w:p w14:paraId="521769C5" w14:textId="77777777"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  <w:p w14:paraId="674190B1" w14:textId="77777777" w:rsidR="00765ABB" w:rsidRPr="005A6DDE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5958C63E" w14:textId="77777777" w:rsidR="00765ABB" w:rsidRPr="00F773F3" w:rsidRDefault="00765ABB" w:rsidP="00F773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39F2" w:rsidRPr="005A6DDE" w14:paraId="7C36E953" w14:textId="77777777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288172E3" w14:textId="77777777"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0921381F" w14:textId="77777777" w:rsidR="00F729C7" w:rsidRDefault="00F729C7" w:rsidP="00F729C7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</w:p>
          <w:p w14:paraId="5A72C5F1" w14:textId="77777777" w:rsidR="00F729C7" w:rsidRPr="00F729C7" w:rsidRDefault="00F729C7" w:rsidP="00F72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208FBD" w14:textId="77777777" w:rsidR="00F729C7" w:rsidRPr="005A6DDE" w:rsidRDefault="00F729C7" w:rsidP="00CE32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39F2" w:rsidRPr="005A6DDE" w14:paraId="5347BE56" w14:textId="77777777" w:rsidTr="00D557C0">
        <w:trPr>
          <w:gridAfter w:val="1"/>
          <w:wAfter w:w="55" w:type="dxa"/>
          <w:trHeight w:val="2992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61A200AD" w14:textId="77777777" w:rsidR="00F739F2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Output Snapshots</w:t>
            </w:r>
          </w:p>
          <w:p w14:paraId="1F00C7E3" w14:textId="77777777"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Explanation/</w:t>
            </w:r>
          </w:p>
          <w:p w14:paraId="7C011D89" w14:textId="77777777"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51D71B50" w14:textId="77777777" w:rsidR="00F773F3" w:rsidRDefault="00F773F3" w:rsidP="00F773F3">
            <w:pPr>
              <w:jc w:val="both"/>
            </w:pPr>
          </w:p>
          <w:p w14:paraId="443FA05B" w14:textId="77777777" w:rsidR="004E1E2C" w:rsidRDefault="004E1E2C" w:rsidP="00F371E8">
            <w:pPr>
              <w:pStyle w:val="NormalWeb"/>
              <w:jc w:val="both"/>
            </w:pPr>
          </w:p>
          <w:p w14:paraId="57F7AA29" w14:textId="77777777" w:rsidR="00AC0753" w:rsidRPr="004E1E2C" w:rsidRDefault="00AC0753" w:rsidP="00F371E8">
            <w:pPr>
              <w:pStyle w:val="NormalWeb"/>
              <w:jc w:val="both"/>
            </w:pPr>
          </w:p>
        </w:tc>
      </w:tr>
      <w:tr w:rsidR="00F739F2" w:rsidRPr="005A6DDE" w14:paraId="4690D8C9" w14:textId="77777777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025DC21C" w14:textId="77777777" w:rsidR="00F739F2" w:rsidRPr="005A6DDE" w:rsidRDefault="00FC531A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Conclusions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61EC6FFB" w14:textId="77777777" w:rsidR="00030332" w:rsidRPr="006B52DC" w:rsidRDefault="00030332" w:rsidP="00F773F3">
            <w:pPr>
              <w:pStyle w:val="ListParagraph"/>
              <w:spacing w:before="100" w:beforeAutospacing="1" w:after="100" w:afterAutospacing="1"/>
              <w:ind w:left="360"/>
              <w:jc w:val="both"/>
            </w:pPr>
          </w:p>
        </w:tc>
      </w:tr>
      <w:tr w:rsidR="00F739F2" w:rsidRPr="005A6DDE" w14:paraId="7AD3BD89" w14:textId="77777777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3DD97761" w14:textId="77777777"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5AC58E57" w14:textId="77777777" w:rsidR="00EE7802" w:rsidRDefault="00EE7802" w:rsidP="00EE7802">
            <w:pPr>
              <w:pStyle w:val="NormalWeb"/>
              <w:numPr>
                <w:ilvl w:val="0"/>
                <w:numId w:val="10"/>
              </w:numPr>
            </w:pPr>
            <w:r w:rsidRPr="00C50FAD">
              <w:rPr>
                <w:lang w:val="en-US"/>
              </w:rPr>
              <w:t>Michael Freeman and Joel Ross, Programming Skills for Data Science: Start Writing Code to Wrangle, Analyze, and Visualize Data with R, Addison-Wesley, 2018</w:t>
            </w:r>
          </w:p>
          <w:p w14:paraId="67F29218" w14:textId="77777777" w:rsidR="00F31BD1" w:rsidRDefault="00F31BD1" w:rsidP="00EE7802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</w:pPr>
            <w:r>
              <w:t xml:space="preserve">Python Program (Google Colab link /Githab link) </w:t>
            </w:r>
          </w:p>
          <w:p w14:paraId="5FDB9189" w14:textId="77777777" w:rsidR="00F729C7" w:rsidRDefault="00AC0753" w:rsidP="00EE7802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</w:pPr>
            <w:r>
              <w:t>Class lecture</w:t>
            </w:r>
            <w:r w:rsidR="00C50FAD">
              <w:t xml:space="preserve"> link</w:t>
            </w:r>
          </w:p>
          <w:p w14:paraId="056B276A" w14:textId="77777777" w:rsidR="00F729C7" w:rsidRPr="005A6DDE" w:rsidRDefault="00F729C7" w:rsidP="0036550C">
            <w:pPr>
              <w:pStyle w:val="NormalWeb"/>
              <w:spacing w:before="0" w:beforeAutospacing="0" w:after="0" w:afterAutospacing="0"/>
              <w:ind w:left="357"/>
            </w:pPr>
          </w:p>
        </w:tc>
      </w:tr>
    </w:tbl>
    <w:p w14:paraId="281B1B2B" w14:textId="77777777" w:rsidR="00000000" w:rsidRPr="001D08CD" w:rsidRDefault="00000000" w:rsidP="00847787">
      <w:pPr>
        <w:tabs>
          <w:tab w:val="left" w:pos="5910"/>
        </w:tabs>
      </w:pPr>
    </w:p>
    <w:sectPr w:rsidR="009662DB" w:rsidRPr="001D08CD" w:rsidSect="007546D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B5D6F" w14:textId="77777777" w:rsidR="007B0F17" w:rsidRDefault="007B0F17" w:rsidP="007546DD">
      <w:pPr>
        <w:spacing w:after="0" w:line="240" w:lineRule="auto"/>
      </w:pPr>
      <w:r>
        <w:separator/>
      </w:r>
    </w:p>
  </w:endnote>
  <w:endnote w:type="continuationSeparator" w:id="0">
    <w:p w14:paraId="59F042AD" w14:textId="77777777" w:rsidR="007B0F17" w:rsidRDefault="007B0F17" w:rsidP="00754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0598C" w14:textId="77777777" w:rsidR="00810EAB" w:rsidRDefault="00BC15A4" w:rsidP="00810EAB">
    <w:pPr>
      <w:pStyle w:val="Footer"/>
      <w:rPr>
        <w:lang w:val="en-US"/>
      </w:rPr>
    </w:pPr>
    <w:r>
      <w:rPr>
        <w:lang w:val="en-US"/>
      </w:rPr>
      <w:t>Student Reg. No:</w:t>
    </w:r>
    <w:r>
      <w:rPr>
        <w:lang w:val="en-US"/>
      </w:rPr>
      <w:tab/>
    </w:r>
    <w:r w:rsidR="00810EAB">
      <w:rPr>
        <w:lang w:val="en-US"/>
      </w:rPr>
      <w:t>Name:</w:t>
    </w:r>
  </w:p>
  <w:p w14:paraId="25F80596" w14:textId="77777777" w:rsidR="00810EAB" w:rsidRDefault="00810EAB" w:rsidP="00CF591C">
    <w:pPr>
      <w:pStyle w:val="Footer"/>
      <w:pBdr>
        <w:top w:val="single" w:sz="4" w:space="1" w:color="D9D9D9" w:themeColor="background1" w:themeShade="D9"/>
      </w:pBdr>
      <w:jc w:val="center"/>
    </w:pPr>
    <w:r w:rsidRPr="007546DD">
      <w:rPr>
        <w:i/>
        <w:sz w:val="20"/>
        <w:lang w:val="en-US"/>
      </w:rPr>
      <w:t>Faculty: Dr Rajasekhara Babu M, Professor, School of CSE, Vellore Institute of Technology (VIT), Vellore</w:t>
    </w:r>
  </w:p>
  <w:p w14:paraId="36FB0809" w14:textId="77777777" w:rsidR="00810EAB" w:rsidRDefault="00000000" w:rsidP="00810EAB">
    <w:pPr>
      <w:pStyle w:val="Footer"/>
      <w:pBdr>
        <w:top w:val="single" w:sz="4" w:space="1" w:color="D9D9D9" w:themeColor="background1" w:themeShade="D9"/>
      </w:pBdr>
      <w:jc w:val="right"/>
      <w:rPr>
        <w:b/>
        <w:bCs/>
      </w:rPr>
    </w:pPr>
    <w:sdt>
      <w:sdtPr>
        <w:id w:val="143957270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810EAB" w:rsidRPr="00810EAB">
          <w:rPr>
            <w:sz w:val="18"/>
          </w:rPr>
          <w:fldChar w:fldCharType="begin"/>
        </w:r>
        <w:r w:rsidR="00810EAB" w:rsidRPr="00810EAB">
          <w:rPr>
            <w:sz w:val="18"/>
          </w:rPr>
          <w:instrText xml:space="preserve"> PAGE   \* MERGEFORMAT </w:instrText>
        </w:r>
        <w:r w:rsidR="00810EAB" w:rsidRPr="00810EAB">
          <w:rPr>
            <w:sz w:val="18"/>
          </w:rPr>
          <w:fldChar w:fldCharType="separate"/>
        </w:r>
        <w:r w:rsidR="0036550C" w:rsidRPr="0036550C">
          <w:rPr>
            <w:b/>
            <w:bCs/>
            <w:noProof/>
            <w:sz w:val="18"/>
          </w:rPr>
          <w:t>2</w:t>
        </w:r>
        <w:r w:rsidR="00810EAB" w:rsidRPr="00810EAB">
          <w:rPr>
            <w:b/>
            <w:bCs/>
            <w:noProof/>
            <w:sz w:val="18"/>
          </w:rPr>
          <w:fldChar w:fldCharType="end"/>
        </w:r>
        <w:r w:rsidR="00810EAB" w:rsidRPr="00810EAB">
          <w:rPr>
            <w:b/>
            <w:bCs/>
            <w:sz w:val="18"/>
          </w:rPr>
          <w:t xml:space="preserve"> | </w:t>
        </w:r>
        <w:r w:rsidR="00810EAB" w:rsidRPr="00810EAB">
          <w:rPr>
            <w:color w:val="7F7F7F" w:themeColor="background1" w:themeShade="7F"/>
            <w:spacing w:val="60"/>
            <w:sz w:val="18"/>
          </w:rPr>
          <w:t>Page</w:t>
        </w:r>
      </w:sdtContent>
    </w:sdt>
  </w:p>
  <w:p w14:paraId="5770121E" w14:textId="77777777" w:rsidR="00810EAB" w:rsidRPr="007546DD" w:rsidRDefault="00810EAB" w:rsidP="007546DD">
    <w:pPr>
      <w:pStyle w:val="Footer"/>
      <w:jc w:val="center"/>
      <w:rPr>
        <w:i/>
        <w:sz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1111F" w14:textId="77777777" w:rsidR="007B0F17" w:rsidRDefault="007B0F17" w:rsidP="007546DD">
      <w:pPr>
        <w:spacing w:after="0" w:line="240" w:lineRule="auto"/>
      </w:pPr>
      <w:r>
        <w:separator/>
      </w:r>
    </w:p>
  </w:footnote>
  <w:footnote w:type="continuationSeparator" w:id="0">
    <w:p w14:paraId="0EFE215D" w14:textId="77777777" w:rsidR="007B0F17" w:rsidRDefault="007B0F17" w:rsidP="00754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54F56" w14:textId="77777777" w:rsidR="00810EAB" w:rsidRPr="00810EAB" w:rsidRDefault="00E86053" w:rsidP="007546DD">
    <w:pPr>
      <w:pStyle w:val="Header"/>
      <w:jc w:val="center"/>
      <w:rPr>
        <w:b/>
        <w:lang w:val="en-US"/>
      </w:rPr>
    </w:pPr>
    <w:r>
      <w:rPr>
        <w:b/>
        <w:lang w:val="en-US"/>
      </w:rPr>
      <w:t>2025</w:t>
    </w:r>
    <w:r w:rsidR="00810EAB" w:rsidRPr="00810EAB">
      <w:rPr>
        <w:b/>
        <w:lang w:val="en-US"/>
      </w:rPr>
      <w:t xml:space="preserve"> WINTER SEMESTER</w:t>
    </w:r>
  </w:p>
  <w:p w14:paraId="1B514FF1" w14:textId="77777777" w:rsidR="007546DD" w:rsidRPr="00810EAB" w:rsidRDefault="007546DD" w:rsidP="007546DD">
    <w:pPr>
      <w:pStyle w:val="Header"/>
      <w:jc w:val="center"/>
      <w:rPr>
        <w:b/>
        <w:lang w:val="en-US"/>
      </w:rPr>
    </w:pPr>
    <w:r w:rsidRPr="00810EAB">
      <w:rPr>
        <w:b/>
        <w:lang w:val="en-US"/>
      </w:rPr>
      <w:t>Programming for Data Science Lab (BCSE207P) Record</w:t>
    </w:r>
  </w:p>
  <w:p w14:paraId="19747EC9" w14:textId="3839A41C" w:rsidR="00810EAB" w:rsidRPr="00810EAB" w:rsidRDefault="00B64A72" w:rsidP="00B64A72">
    <w:pPr>
      <w:pStyle w:val="Header"/>
      <w:rPr>
        <w:b/>
        <w:lang w:val="en-US"/>
      </w:rPr>
    </w:pPr>
    <w:r>
      <w:rPr>
        <w:b/>
        <w:lang w:val="en-US"/>
      </w:rPr>
      <w:tab/>
    </w:r>
    <w:r w:rsidR="00B1651E">
      <w:rPr>
        <w:b/>
        <w:lang w:val="en-US"/>
      </w:rPr>
      <w:t>Exercise Program</w:t>
    </w:r>
    <w:r w:rsidR="00810EAB" w:rsidRPr="00810EAB">
      <w:rPr>
        <w:b/>
        <w:lang w:val="en-US"/>
      </w:rPr>
      <w:t xml:space="preserve"> </w:t>
    </w:r>
  </w:p>
  <w:p w14:paraId="25309B45" w14:textId="4F709D8B" w:rsidR="007546DD" w:rsidRPr="00810EAB" w:rsidRDefault="00810EAB" w:rsidP="007546DD">
    <w:pPr>
      <w:pStyle w:val="Header"/>
      <w:jc w:val="center"/>
      <w:rPr>
        <w:b/>
      </w:rPr>
    </w:pPr>
    <w:r w:rsidRPr="00810EAB">
      <w:rPr>
        <w:b/>
        <w:lang w:val="en-US"/>
      </w:rPr>
      <w:t>Date:</w:t>
    </w:r>
    <w:r w:rsidR="00E84500">
      <w:rPr>
        <w:b/>
        <w:lang w:val="en-US"/>
      </w:rPr>
      <w:t>09/07/2026</w:t>
    </w:r>
    <w:r w:rsidRPr="00810EAB">
      <w:rPr>
        <w:b/>
        <w:lang w:val="en-US"/>
      </w:rPr>
      <w:tab/>
    </w:r>
    <w:r w:rsidR="007546DD" w:rsidRPr="00810EAB">
      <w:rPr>
        <w:b/>
        <w:lang w:val="en-US"/>
      </w:rPr>
      <w:t>Week No.:</w:t>
    </w:r>
    <w:r w:rsidR="00847787">
      <w:rPr>
        <w:b/>
        <w:lang w:val="en-US"/>
      </w:rPr>
      <w:t xml:space="preserve"> </w:t>
    </w:r>
    <w:r w:rsidR="00B64A72">
      <w:rPr>
        <w:b/>
        <w:lang w:val="en-US"/>
      </w:rPr>
      <w:t>1</w:t>
    </w:r>
    <w:r w:rsidR="007546DD" w:rsidRPr="00810EAB">
      <w:rPr>
        <w:b/>
        <w:lang w:val="en-US"/>
      </w:rPr>
      <w:tab/>
    </w:r>
    <w:r w:rsidRPr="00810EAB">
      <w:rPr>
        <w:b/>
        <w:lang w:val="en-US"/>
      </w:rPr>
      <w:t xml:space="preserve">Program </w:t>
    </w:r>
    <w:r w:rsidR="007546DD" w:rsidRPr="00810EAB">
      <w:rPr>
        <w:b/>
        <w:lang w:val="en-US"/>
      </w:rPr>
      <w:t xml:space="preserve">S. No. </w:t>
    </w:r>
    <w:r w:rsidR="00463A5F">
      <w:rPr>
        <w:b/>
        <w:lang w:val="en-US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211"/>
    <w:multiLevelType w:val="hybridMultilevel"/>
    <w:tmpl w:val="DAAEE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423F3"/>
    <w:multiLevelType w:val="multilevel"/>
    <w:tmpl w:val="B89A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E2D91"/>
    <w:multiLevelType w:val="multilevel"/>
    <w:tmpl w:val="BE0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95941"/>
    <w:multiLevelType w:val="hybridMultilevel"/>
    <w:tmpl w:val="9DEAB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8E2E77"/>
    <w:multiLevelType w:val="hybridMultilevel"/>
    <w:tmpl w:val="362A5C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EDF203A"/>
    <w:multiLevelType w:val="hybridMultilevel"/>
    <w:tmpl w:val="F110863E"/>
    <w:lvl w:ilvl="0" w:tplc="9A1EF0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6E72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74D8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90D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D89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7A4B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FCB2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1C5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4E2C3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42CC3F96"/>
    <w:multiLevelType w:val="multilevel"/>
    <w:tmpl w:val="5BC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6580A"/>
    <w:multiLevelType w:val="hybridMultilevel"/>
    <w:tmpl w:val="8396BA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1E337A4"/>
    <w:multiLevelType w:val="hybridMultilevel"/>
    <w:tmpl w:val="19623ECA"/>
    <w:lvl w:ilvl="0" w:tplc="9DAC685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3F0CA2"/>
    <w:multiLevelType w:val="hybridMultilevel"/>
    <w:tmpl w:val="4042A390"/>
    <w:lvl w:ilvl="0" w:tplc="A28C6B3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5E05596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8EC84A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54EB2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FB01F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D4005E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00EAF7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DC85C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BACAC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0" w15:restartNumberingAfterBreak="0">
    <w:nsid w:val="7CDB341F"/>
    <w:multiLevelType w:val="multilevel"/>
    <w:tmpl w:val="A47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870403">
    <w:abstractNumId w:val="2"/>
  </w:num>
  <w:num w:numId="2" w16cid:durableId="1548448793">
    <w:abstractNumId w:val="6"/>
  </w:num>
  <w:num w:numId="3" w16cid:durableId="872612790">
    <w:abstractNumId w:val="10"/>
  </w:num>
  <w:num w:numId="4" w16cid:durableId="604384666">
    <w:abstractNumId w:val="9"/>
  </w:num>
  <w:num w:numId="5" w16cid:durableId="1301301502">
    <w:abstractNumId w:val="7"/>
  </w:num>
  <w:num w:numId="6" w16cid:durableId="73820747">
    <w:abstractNumId w:val="1"/>
  </w:num>
  <w:num w:numId="7" w16cid:durableId="500778527">
    <w:abstractNumId w:val="3"/>
  </w:num>
  <w:num w:numId="8" w16cid:durableId="1816755236">
    <w:abstractNumId w:val="0"/>
  </w:num>
  <w:num w:numId="9" w16cid:durableId="1082875981">
    <w:abstractNumId w:val="5"/>
  </w:num>
  <w:num w:numId="10" w16cid:durableId="1364137915">
    <w:abstractNumId w:val="4"/>
  </w:num>
  <w:num w:numId="11" w16cid:durableId="20060090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65B"/>
    <w:rsid w:val="00010511"/>
    <w:rsid w:val="00030332"/>
    <w:rsid w:val="00156731"/>
    <w:rsid w:val="00180774"/>
    <w:rsid w:val="001B759B"/>
    <w:rsid w:val="001D08CD"/>
    <w:rsid w:val="001D5CAF"/>
    <w:rsid w:val="00246324"/>
    <w:rsid w:val="002C3E4B"/>
    <w:rsid w:val="0036550C"/>
    <w:rsid w:val="00420127"/>
    <w:rsid w:val="00463A5F"/>
    <w:rsid w:val="004D1AFC"/>
    <w:rsid w:val="004E1E2C"/>
    <w:rsid w:val="00567FA3"/>
    <w:rsid w:val="00591BDC"/>
    <w:rsid w:val="00622811"/>
    <w:rsid w:val="006B6489"/>
    <w:rsid w:val="006C265B"/>
    <w:rsid w:val="007546DD"/>
    <w:rsid w:val="00763F1E"/>
    <w:rsid w:val="0076402F"/>
    <w:rsid w:val="00765ABB"/>
    <w:rsid w:val="007B0F17"/>
    <w:rsid w:val="00810EAB"/>
    <w:rsid w:val="00847787"/>
    <w:rsid w:val="008F035F"/>
    <w:rsid w:val="00935DBB"/>
    <w:rsid w:val="009F2BBE"/>
    <w:rsid w:val="00A347F6"/>
    <w:rsid w:val="00AC0753"/>
    <w:rsid w:val="00B1651E"/>
    <w:rsid w:val="00B64A72"/>
    <w:rsid w:val="00B76AE9"/>
    <w:rsid w:val="00BC15A4"/>
    <w:rsid w:val="00BC70CD"/>
    <w:rsid w:val="00C072E0"/>
    <w:rsid w:val="00C41F92"/>
    <w:rsid w:val="00C50FAD"/>
    <w:rsid w:val="00C654D8"/>
    <w:rsid w:val="00C822C2"/>
    <w:rsid w:val="00CA3277"/>
    <w:rsid w:val="00CE3214"/>
    <w:rsid w:val="00CE3E72"/>
    <w:rsid w:val="00CF591C"/>
    <w:rsid w:val="00D43C4C"/>
    <w:rsid w:val="00D557C0"/>
    <w:rsid w:val="00D929B8"/>
    <w:rsid w:val="00DA7CA9"/>
    <w:rsid w:val="00E84500"/>
    <w:rsid w:val="00E86053"/>
    <w:rsid w:val="00EE0057"/>
    <w:rsid w:val="00EE7802"/>
    <w:rsid w:val="00EF2594"/>
    <w:rsid w:val="00F31BD1"/>
    <w:rsid w:val="00F371E8"/>
    <w:rsid w:val="00F45818"/>
    <w:rsid w:val="00F656E7"/>
    <w:rsid w:val="00F729C7"/>
    <w:rsid w:val="00F739F2"/>
    <w:rsid w:val="00F773F3"/>
    <w:rsid w:val="00FA28B1"/>
    <w:rsid w:val="00FC531A"/>
    <w:rsid w:val="00FE02A0"/>
    <w:rsid w:val="00FF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DCBBF"/>
  <w15:chartTrackingRefBased/>
  <w15:docId w15:val="{6C149B18-B048-49C0-8C6D-1575E2E7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9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3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73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581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6DD"/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6DD"/>
  </w:style>
  <w:style w:type="paragraph" w:styleId="Caption">
    <w:name w:val="caption"/>
    <w:basedOn w:val="Normal"/>
    <w:next w:val="Normal"/>
    <w:uiPriority w:val="35"/>
    <w:unhideWhenUsed/>
    <w:qFormat/>
    <w:rsid w:val="00CE32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65AB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1E2C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F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2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815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194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923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5002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5876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535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019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0363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6260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1_Academic\1-Courses\2_ComputerSoftware\Programming_for_Data-Science\Lab\2024_Lab\PDS_Lab_EP_Template_1023_B_Packag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5B165-A12C-41D3-B176-36B6A1FA1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PDS_Lab_EP_Template_1023_B_Packages</Template>
  <TotalTime>6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Hasnain Makada</cp:lastModifiedBy>
  <cp:revision>10</cp:revision>
  <cp:lastPrinted>2025-03-03T06:49:00Z</cp:lastPrinted>
  <dcterms:created xsi:type="dcterms:W3CDTF">2026-02-11T05:18:00Z</dcterms:created>
  <dcterms:modified xsi:type="dcterms:W3CDTF">2026-07-23T09:06:00Z</dcterms:modified>
</cp:coreProperties>
</file>