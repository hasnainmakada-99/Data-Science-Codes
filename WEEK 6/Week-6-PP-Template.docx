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tbl>
      <w:tblPr>
        <w:tblStyle w:val="TableGrid"/>
        <w:tblW w:w="9071" w:type="dxa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833C0B" w:themeFill="accent2" w:themeFillShade="80"/>
          </w:tcPr>
          <w:p w:rsidR="00F739F2" w:rsidRPr="007546DD" w:rsidRDefault="00F739F2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7546DD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320" w:type="dxa"/>
            <w:gridSpan w:val="4"/>
            <w:shd w:val="clear" w:color="auto" w:fill="833C0B" w:themeFill="accent2" w:themeFillShade="80"/>
          </w:tcPr>
          <w:p w:rsidR="00F739F2" w:rsidRPr="007546DD" w:rsidRDefault="00566F26" w:rsidP="00DC717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566F26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teractive Bar Chart with Plotly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39F2" w:rsidRPr="00F773F3" w:rsidRDefault="00F542DD" w:rsidP="003E1C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MT" w:hAnsi="ArialMT"/>
                <w:color w:val="000000"/>
              </w:rPr>
              <w:t>Create an interactive bar chart showing the population of different cities.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246324" w:rsidRPr="00246324" w:rsidRDefault="00246324" w:rsidP="00F773F3">
            <w:pPr>
              <w:pStyle w:val="ListParagraph"/>
              <w:numPr>
                <w:ilvl w:val="0"/>
                <w:numId w:val="7"/>
              </w:numPr>
              <w:spacing w:before="120"/>
              <w:ind w:left="357" w:hanging="35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tbl>
            <w:tblPr>
              <w:tblW w:w="385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5"/>
              <w:gridCol w:w="2126"/>
            </w:tblGrid>
            <w:tr w:rsidR="00F542DD" w:rsidRPr="00F542DD" w:rsidTr="00BC3358">
              <w:trPr>
                <w:trHeight w:val="208"/>
              </w:trPr>
              <w:tc>
                <w:tcPr>
                  <w:tcW w:w="1725" w:type="dxa"/>
                  <w:tcBorders>
                    <w:top w:val="single" w:sz="8" w:space="0" w:color="FFFFFF"/>
                    <w:left w:val="single" w:sz="8" w:space="0" w:color="FFFFFF"/>
                    <w:bottom w:val="single" w:sz="24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BC3358">
                  <w:pPr>
                    <w:spacing w:after="0" w:line="240" w:lineRule="auto"/>
                    <w:ind w:left="15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City</w:t>
                  </w:r>
                </w:p>
              </w:tc>
              <w:tc>
                <w:tcPr>
                  <w:tcW w:w="2126" w:type="dxa"/>
                  <w:tcBorders>
                    <w:top w:val="single" w:sz="8" w:space="0" w:color="FFFFFF"/>
                    <w:left w:val="single" w:sz="8" w:space="0" w:color="FFFFFF"/>
                    <w:bottom w:val="single" w:sz="24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F542DD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Population (Lakhs)</w:t>
                  </w:r>
                </w:p>
              </w:tc>
            </w:tr>
            <w:tr w:rsidR="00F542DD" w:rsidRPr="00F542DD" w:rsidTr="00BC3358">
              <w:trPr>
                <w:trHeight w:val="215"/>
              </w:trPr>
              <w:tc>
                <w:tcPr>
                  <w:tcW w:w="1725" w:type="dxa"/>
                  <w:tcBorders>
                    <w:top w:val="single" w:sz="24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BC3358">
                  <w:pPr>
                    <w:spacing w:after="0" w:line="240" w:lineRule="auto"/>
                    <w:ind w:left="15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Mumbai</w:t>
                  </w:r>
                </w:p>
              </w:tc>
              <w:tc>
                <w:tcPr>
                  <w:tcW w:w="2126" w:type="dxa"/>
                  <w:tcBorders>
                    <w:top w:val="single" w:sz="24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CFD5E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F542DD">
                  <w:pPr>
                    <w:spacing w:after="0" w:line="240" w:lineRule="auto"/>
                    <w:ind w:left="7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204</w:t>
                  </w:r>
                </w:p>
              </w:tc>
            </w:tr>
            <w:tr w:rsidR="00F542DD" w:rsidRPr="00F542DD" w:rsidTr="00BC3358">
              <w:trPr>
                <w:trHeight w:val="221"/>
              </w:trPr>
              <w:tc>
                <w:tcPr>
                  <w:tcW w:w="172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BC3358">
                  <w:pPr>
                    <w:spacing w:after="0" w:line="240" w:lineRule="auto"/>
                    <w:ind w:left="15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Delhi</w:t>
                  </w:r>
                </w:p>
              </w:tc>
              <w:tc>
                <w:tcPr>
                  <w:tcW w:w="21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E9EBF5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F542DD">
                  <w:pPr>
                    <w:spacing w:after="0" w:line="240" w:lineRule="auto"/>
                    <w:ind w:left="7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167</w:t>
                  </w:r>
                </w:p>
              </w:tc>
            </w:tr>
            <w:tr w:rsidR="00F542DD" w:rsidRPr="00F542DD" w:rsidTr="00BC3358">
              <w:trPr>
                <w:trHeight w:val="215"/>
              </w:trPr>
              <w:tc>
                <w:tcPr>
                  <w:tcW w:w="172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BC3358">
                  <w:pPr>
                    <w:spacing w:after="0" w:line="240" w:lineRule="auto"/>
                    <w:ind w:left="15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Bengaluru</w:t>
                  </w:r>
                </w:p>
              </w:tc>
              <w:tc>
                <w:tcPr>
                  <w:tcW w:w="21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CFD5E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F542DD">
                  <w:pPr>
                    <w:spacing w:after="0" w:line="240" w:lineRule="auto"/>
                    <w:ind w:left="7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136</w:t>
                  </w:r>
                </w:p>
              </w:tc>
            </w:tr>
            <w:tr w:rsidR="00F542DD" w:rsidRPr="00F542DD" w:rsidTr="00BC3358">
              <w:trPr>
                <w:trHeight w:val="215"/>
              </w:trPr>
              <w:tc>
                <w:tcPr>
                  <w:tcW w:w="172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BC3358">
                  <w:pPr>
                    <w:spacing w:after="0" w:line="240" w:lineRule="auto"/>
                    <w:ind w:left="15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Hyderabad</w:t>
                  </w:r>
                </w:p>
              </w:tc>
              <w:tc>
                <w:tcPr>
                  <w:tcW w:w="21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E9EBF5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F542DD">
                  <w:pPr>
                    <w:spacing w:after="0" w:line="240" w:lineRule="auto"/>
                    <w:ind w:left="7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108</w:t>
                  </w:r>
                </w:p>
              </w:tc>
            </w:tr>
            <w:tr w:rsidR="00F542DD" w:rsidRPr="00F542DD" w:rsidTr="00BC3358">
              <w:trPr>
                <w:trHeight w:val="221"/>
              </w:trPr>
              <w:tc>
                <w:tcPr>
                  <w:tcW w:w="172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BC3358">
                  <w:pPr>
                    <w:spacing w:after="0" w:line="240" w:lineRule="auto"/>
                    <w:ind w:left="15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Chennai</w:t>
                  </w:r>
                  <w:bookmarkStart w:id="0" w:name="_GoBack"/>
                  <w:bookmarkEnd w:id="0"/>
                </w:p>
              </w:tc>
              <w:tc>
                <w:tcPr>
                  <w:tcW w:w="21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CFD5E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F542DD">
                  <w:pPr>
                    <w:spacing w:after="0" w:line="240" w:lineRule="auto"/>
                    <w:ind w:left="7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115</w:t>
                  </w:r>
                </w:p>
              </w:tc>
            </w:tr>
            <w:tr w:rsidR="00F542DD" w:rsidRPr="00F542DD" w:rsidTr="00BC3358">
              <w:trPr>
                <w:trHeight w:val="215"/>
              </w:trPr>
              <w:tc>
                <w:tcPr>
                  <w:tcW w:w="172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4472C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BC3358">
                  <w:pPr>
                    <w:spacing w:after="0" w:line="240" w:lineRule="auto"/>
                    <w:ind w:left="151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Kolkata</w:t>
                  </w:r>
                </w:p>
              </w:tc>
              <w:tc>
                <w:tcPr>
                  <w:tcW w:w="2126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E9EBF5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F542DD" w:rsidRPr="00F542DD" w:rsidRDefault="00F542DD" w:rsidP="00F542DD">
                  <w:pPr>
                    <w:spacing w:after="0" w:line="240" w:lineRule="auto"/>
                    <w:ind w:left="72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F542DD">
                    <w:rPr>
                      <w:rFonts w:ascii="Times New Roman" w:hAnsi="Times New Roman" w:cs="Times New Roman"/>
                      <w:sz w:val="24"/>
                      <w:szCs w:val="24"/>
                    </w:rPr>
                    <w:t>149</w:t>
                  </w:r>
                </w:p>
              </w:tc>
            </w:tr>
          </w:tbl>
          <w:p w:rsidR="00765ABB" w:rsidRPr="00765ABB" w:rsidRDefault="00765ABB" w:rsidP="00765ABB">
            <w:pPr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773F3" w:rsidRPr="005A6DDE" w:rsidTr="00D557C0">
        <w:tc>
          <w:tcPr>
            <w:tcW w:w="1696" w:type="dxa"/>
            <w:vMerge w:val="restart"/>
            <w:shd w:val="clear" w:color="auto" w:fill="F7CAAC" w:themeFill="accent2" w:themeFillTint="66"/>
            <w:vAlign w:val="cente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Sl. No.</w:t>
            </w:r>
          </w:p>
        </w:tc>
        <w:tc>
          <w:tcPr>
            <w:tcW w:w="155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Function</w:t>
            </w:r>
          </w:p>
        </w:tc>
        <w:tc>
          <w:tcPr>
            <w:tcW w:w="1049" w:type="dxa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Package</w:t>
            </w:r>
          </w:p>
        </w:tc>
        <w:tc>
          <w:tcPr>
            <w:tcW w:w="4058" w:type="dxa"/>
            <w:gridSpan w:val="2"/>
            <w:shd w:val="clear" w:color="auto" w:fill="C45911" w:themeFill="accent2" w:themeFillShade="BF"/>
          </w:tcPr>
          <w:p w:rsidR="00F773F3" w:rsidRPr="00D929B8" w:rsidRDefault="00F773F3" w:rsidP="00F45818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D929B8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Default="00F773F3" w:rsidP="00F458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E2EFD9" w:themeFill="accent6" w:themeFillTint="33"/>
          </w:tcPr>
          <w:p w:rsidR="00F773F3" w:rsidRDefault="00F773F3" w:rsidP="00D929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49" w:type="dxa"/>
            <w:shd w:val="clear" w:color="auto" w:fill="E2EFD9" w:themeFill="accent6" w:themeFillTint="33"/>
          </w:tcPr>
          <w:p w:rsidR="00F773F3" w:rsidRPr="00765ABB" w:rsidRDefault="00F773F3" w:rsidP="00F4581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058" w:type="dxa"/>
            <w:gridSpan w:val="2"/>
            <w:shd w:val="clear" w:color="auto" w:fill="E2EFD9" w:themeFill="accent6" w:themeFillTint="33"/>
          </w:tcPr>
          <w:p w:rsidR="00F773F3" w:rsidRPr="00F371E8" w:rsidRDefault="00F773F3" w:rsidP="00AC07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765ABB" w:rsidRPr="00F773F3" w:rsidRDefault="00765ABB" w:rsidP="00F773F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29C7" w:rsidRDefault="00F729C7" w:rsidP="00F729C7">
            <w:pP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</w:p>
          <w:p w:rsidR="00F729C7" w:rsidRPr="00F729C7" w:rsidRDefault="00F729C7" w:rsidP="00F729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29C7" w:rsidRPr="005A6DDE" w:rsidRDefault="00F729C7" w:rsidP="00CE32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39F2" w:rsidRPr="005A6DDE" w:rsidTr="00D557C0">
        <w:trPr>
          <w:gridAfter w:val="1"/>
          <w:wAfter w:w="55" w:type="dxa"/>
          <w:trHeight w:val="2992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F773F3" w:rsidRDefault="00F773F3" w:rsidP="00F773F3">
            <w:pPr>
              <w:jc w:val="both"/>
            </w:pPr>
          </w:p>
          <w:p w:rsidR="004E1E2C" w:rsidRDefault="004E1E2C" w:rsidP="00F371E8">
            <w:pPr>
              <w:pStyle w:val="NormalWeb"/>
              <w:jc w:val="both"/>
            </w:pPr>
          </w:p>
          <w:p w:rsidR="00AC0753" w:rsidRPr="004E1E2C" w:rsidRDefault="00AC0753" w:rsidP="00F371E8">
            <w:pPr>
              <w:pStyle w:val="NormalWeb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030332" w:rsidRPr="006B52DC" w:rsidRDefault="00030332" w:rsidP="00F773F3">
            <w:pPr>
              <w:pStyle w:val="ListParagraph"/>
              <w:spacing w:before="100" w:beforeAutospacing="1" w:after="100" w:afterAutospacing="1"/>
              <w:ind w:left="360"/>
              <w:jc w:val="both"/>
            </w:pP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val="clear" w:color="auto" w:fill="F7CAAC" w:themeFill="accent2" w:themeFillTint="66"/>
            <w:vAlign w:val="cente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320" w:type="dxa"/>
            <w:gridSpan w:val="4"/>
            <w:shd w:val="clear" w:color="auto" w:fill="E2EFD9" w:themeFill="accent6" w:themeFillTint="33"/>
          </w:tcPr>
          <w:p w:rsidR="00EE7802" w:rsidRDefault="00EE7802" w:rsidP="00EE7802">
            <w:pPr>
              <w:pStyle w:val="NormalWeb"/>
              <w:numPr>
                <w:ilvl w:val="0"/>
                <w:numId w:val="10"/>
              </w:numPr>
            </w:pPr>
            <w:r w:rsidRPr="00C50FAD">
              <w:rPr>
                <w:lang w:val="en-US"/>
              </w:rPr>
              <w:t>Michael Freeman and Joel Ross, Programming Skills for Data Science: Start Writing Code to Wrangle, Analyze, and Visualize Data with R, Addison-Wesley, 2018</w:t>
            </w:r>
          </w:p>
          <w:p w:rsidR="00F31BD1" w:rsidRDefault="00F31BD1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 xml:space="preserve">Python Program (Google </w:t>
            </w:r>
            <w:proofErr w:type="spellStart"/>
            <w:r>
              <w:t>Colab</w:t>
            </w:r>
            <w:proofErr w:type="spellEnd"/>
            <w:r>
              <w:t xml:space="preserve"> link /</w:t>
            </w:r>
            <w:proofErr w:type="spellStart"/>
            <w:r>
              <w:t>Githab</w:t>
            </w:r>
            <w:proofErr w:type="spellEnd"/>
            <w:r>
              <w:t xml:space="preserve"> link) </w:t>
            </w:r>
          </w:p>
          <w:p w:rsidR="00F729C7" w:rsidRDefault="00AC0753" w:rsidP="00EE7802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/>
            </w:pPr>
            <w:r>
              <w:t>Class lecture</w:t>
            </w:r>
            <w:r w:rsidR="00C50FAD">
              <w:t xml:space="preserve"> link</w:t>
            </w:r>
          </w:p>
          <w:p w:rsidR="00F729C7" w:rsidRPr="005A6DDE" w:rsidRDefault="00F729C7" w:rsidP="0036550C">
            <w:pPr>
              <w:pStyle w:val="NormalWeb"/>
              <w:spacing w:before="0" w:beforeAutospacing="0" w:after="0" w:afterAutospacing="0"/>
              <w:ind w:left="357"/>
            </w:pPr>
          </w:p>
        </w:tc>
      </w:tr>
    </w:tbl>
    <w:p w:rsidR="009662DB" w:rsidRPr="001D08CD" w:rsidRDefault="004D7711" w:rsidP="00847787">
      <w:pPr>
        <w:tabs>
          <w:tab w:val="left" w:pos="5910"/>
        </w:tabs>
      </w:pPr>
    </w:p>
    <w:sectPr w:rsidR="009662DB" w:rsidRPr="001D08CD" w:rsidSect="007546D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7711" w:rsidRDefault="004D7711" w:rsidP="007546DD">
      <w:pPr>
        <w:spacing w:after="0" w:line="240" w:lineRule="auto"/>
      </w:pPr>
      <w:r>
        <w:separator/>
      </w:r>
    </w:p>
  </w:endnote>
  <w:endnote w:type="continuationSeparator" w:id="0">
    <w:p w:rsidR="004D7711" w:rsidRDefault="004D7711" w:rsidP="00754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Default="00BC15A4" w:rsidP="00810EAB">
    <w:pPr>
      <w:pStyle w:val="Footer"/>
      <w:rPr>
        <w:lang w:val="en-US"/>
      </w:rPr>
    </w:pPr>
    <w:r>
      <w:rPr>
        <w:lang w:val="en-US"/>
      </w:rPr>
      <w:t>Student Reg. No:</w:t>
    </w:r>
    <w:r>
      <w:rPr>
        <w:lang w:val="en-US"/>
      </w:rPr>
      <w:tab/>
    </w:r>
    <w:r w:rsidR="00810EAB">
      <w:rPr>
        <w:lang w:val="en-US"/>
      </w:rPr>
      <w:t>Name:</w:t>
    </w:r>
  </w:p>
  <w:p w:rsidR="00810EAB" w:rsidRDefault="00810EAB" w:rsidP="00CF591C">
    <w:pPr>
      <w:pStyle w:val="Footer"/>
      <w:pBdr>
        <w:top w:val="single" w:sz="4" w:space="1" w:color="D9D9D9" w:themeColor="background1" w:themeShade="D9"/>
      </w:pBdr>
      <w:jc w:val="center"/>
    </w:pPr>
    <w:r w:rsidRPr="007546DD">
      <w:rPr>
        <w:i/>
        <w:sz w:val="20"/>
        <w:lang w:val="en-US"/>
      </w:rPr>
      <w:t>Faculty: Dr Rajasekhara Babu M, Professor, School of CSE, Vellore Institute of Technology (VIT), Vellore</w:t>
    </w:r>
  </w:p>
  <w:p w:rsidR="00810EAB" w:rsidRDefault="004D7711" w:rsidP="00810EAB">
    <w:pPr>
      <w:pStyle w:val="Footer"/>
      <w:pBdr>
        <w:top w:val="single" w:sz="4" w:space="1" w:color="D9D9D9" w:themeColor="background1" w:themeShade="D9"/>
      </w:pBdr>
      <w:jc w:val="right"/>
      <w:rPr>
        <w:b/>
        <w:bCs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810EAB" w:rsidRPr="00810EAB">
          <w:rPr>
            <w:sz w:val="18"/>
          </w:rPr>
          <w:fldChar w:fldCharType="begin"/>
        </w:r>
        <w:r w:rsidR="00810EAB" w:rsidRPr="00810EAB">
          <w:rPr>
            <w:sz w:val="18"/>
          </w:rPr>
          <w:instrText xml:space="preserve"> PAGE   \* MERGEFORMAT </w:instrText>
        </w:r>
        <w:r w:rsidR="00810EAB" w:rsidRPr="00810EAB">
          <w:rPr>
            <w:sz w:val="18"/>
          </w:rPr>
          <w:fldChar w:fldCharType="separate"/>
        </w:r>
        <w:r w:rsidR="00BC3358" w:rsidRPr="00BC3358">
          <w:rPr>
            <w:b/>
            <w:bCs/>
            <w:noProof/>
            <w:sz w:val="18"/>
          </w:rPr>
          <w:t>1</w:t>
        </w:r>
        <w:r w:rsidR="00810EAB" w:rsidRPr="00810EAB">
          <w:rPr>
            <w:b/>
            <w:bCs/>
            <w:noProof/>
            <w:sz w:val="18"/>
          </w:rPr>
          <w:fldChar w:fldCharType="end"/>
        </w:r>
        <w:r w:rsidR="00810EAB" w:rsidRPr="00810EAB">
          <w:rPr>
            <w:b/>
            <w:bCs/>
            <w:sz w:val="18"/>
          </w:rPr>
          <w:t xml:space="preserve"> | </w:t>
        </w:r>
        <w:r w:rsidR="00810EAB" w:rsidRPr="00810EAB">
          <w:rPr>
            <w:color w:val="7F7F7F" w:themeColor="background1" w:themeShade="7F"/>
            <w:spacing w:val="60"/>
            <w:sz w:val="18"/>
          </w:rPr>
          <w:t>Page</w:t>
        </w:r>
      </w:sdtContent>
    </w:sdt>
  </w:p>
  <w:p w:rsidR="00810EAB" w:rsidRPr="007546DD" w:rsidRDefault="00810EAB" w:rsidP="007546DD">
    <w:pPr>
      <w:pStyle w:val="Footer"/>
      <w:jc w:val="center"/>
      <w:rPr>
        <w:i/>
        <w:sz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7711" w:rsidRDefault="004D7711" w:rsidP="007546DD">
      <w:pPr>
        <w:spacing w:after="0" w:line="240" w:lineRule="auto"/>
      </w:pPr>
      <w:r>
        <w:separator/>
      </w:r>
    </w:p>
  </w:footnote>
  <w:footnote w:type="continuationSeparator" w:id="0">
    <w:p w:rsidR="004D7711" w:rsidRDefault="004D7711" w:rsidP="00754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EAB" w:rsidRPr="00810EAB" w:rsidRDefault="002E631A" w:rsidP="007546DD">
    <w:pPr>
      <w:pStyle w:val="Header"/>
      <w:jc w:val="center"/>
      <w:rPr>
        <w:b/>
        <w:lang w:val="en-US"/>
      </w:rPr>
    </w:pPr>
    <w:r>
      <w:rPr>
        <w:b/>
        <w:lang w:val="en-US"/>
      </w:rPr>
      <w:t>2026 FALL</w:t>
    </w:r>
    <w:r w:rsidR="00810EAB" w:rsidRPr="00810EAB">
      <w:rPr>
        <w:b/>
        <w:lang w:val="en-US"/>
      </w:rPr>
      <w:t xml:space="preserve"> SEMESTER</w:t>
    </w:r>
  </w:p>
  <w:p w:rsidR="007546DD" w:rsidRPr="00810EAB" w:rsidRDefault="007546DD" w:rsidP="007546DD">
    <w:pPr>
      <w:pStyle w:val="Header"/>
      <w:jc w:val="center"/>
      <w:rPr>
        <w:b/>
        <w:lang w:val="en-US"/>
      </w:rPr>
    </w:pPr>
    <w:r w:rsidRPr="00810EAB">
      <w:rPr>
        <w:b/>
        <w:lang w:val="en-US"/>
      </w:rPr>
      <w:t>Programming for Data Science</w:t>
    </w:r>
    <w:r w:rsidR="002E631A">
      <w:rPr>
        <w:b/>
        <w:lang w:val="en-US"/>
      </w:rPr>
      <w:t xml:space="preserve"> </w:t>
    </w:r>
    <w:r w:rsidR="002E631A" w:rsidRPr="00810EAB">
      <w:rPr>
        <w:b/>
        <w:lang w:val="en-US"/>
      </w:rPr>
      <w:t>(</w:t>
    </w:r>
    <w:r w:rsidR="002E631A" w:rsidRPr="00F1678C">
      <w:rPr>
        <w:rFonts w:ascii="Times New Roman" w:hAnsi="Times New Roman" w:cs="Times New Roman"/>
        <w:b/>
        <w:sz w:val="24"/>
        <w:szCs w:val="24"/>
        <w:lang w:val="en-US"/>
      </w:rPr>
      <w:t>MACSE502</w:t>
    </w:r>
    <w:r w:rsidR="002E631A" w:rsidRPr="00810EAB">
      <w:rPr>
        <w:b/>
        <w:lang w:val="en-US"/>
      </w:rPr>
      <w:t>)</w:t>
    </w:r>
    <w:r w:rsidRPr="00810EAB">
      <w:rPr>
        <w:b/>
        <w:lang w:val="en-US"/>
      </w:rPr>
      <w:t xml:space="preserve"> </w:t>
    </w:r>
    <w:r w:rsidR="002E631A" w:rsidRPr="00810EAB">
      <w:rPr>
        <w:b/>
        <w:lang w:val="en-US"/>
      </w:rPr>
      <w:t>Lab Record</w:t>
    </w:r>
  </w:p>
  <w:p w:rsidR="00810EAB" w:rsidRPr="00810EAB" w:rsidRDefault="00B1651E" w:rsidP="00810EAB">
    <w:pPr>
      <w:pStyle w:val="Header"/>
      <w:jc w:val="center"/>
      <w:rPr>
        <w:b/>
        <w:lang w:val="en-US"/>
      </w:rPr>
    </w:pPr>
    <w:r>
      <w:rPr>
        <w:b/>
        <w:lang w:val="en-US"/>
      </w:rPr>
      <w:t>Practice Program/ Exercise Program</w:t>
    </w:r>
    <w:r w:rsidR="00810EAB" w:rsidRPr="00810EAB">
      <w:rPr>
        <w:b/>
        <w:lang w:val="en-US"/>
      </w:rPr>
      <w:t xml:space="preserve"> </w:t>
    </w:r>
  </w:p>
  <w:p w:rsidR="007546DD" w:rsidRPr="00810EAB" w:rsidRDefault="00810EAB" w:rsidP="007546DD">
    <w:pPr>
      <w:pStyle w:val="Header"/>
      <w:jc w:val="center"/>
      <w:rPr>
        <w:b/>
      </w:rPr>
    </w:pPr>
    <w:r w:rsidRPr="00810EAB">
      <w:rPr>
        <w:b/>
        <w:lang w:val="en-US"/>
      </w:rPr>
      <w:t>Date:</w:t>
    </w:r>
    <w:r w:rsidRPr="00810EAB">
      <w:rPr>
        <w:b/>
        <w:lang w:val="en-US"/>
      </w:rPr>
      <w:tab/>
    </w:r>
    <w:r w:rsidR="007546DD" w:rsidRPr="00810EAB">
      <w:rPr>
        <w:b/>
        <w:lang w:val="en-US"/>
      </w:rPr>
      <w:t>Week No.:</w:t>
    </w:r>
    <w:r w:rsidR="00847787">
      <w:rPr>
        <w:b/>
        <w:lang w:val="en-US"/>
      </w:rPr>
      <w:t xml:space="preserve"> </w:t>
    </w:r>
    <w:r w:rsidR="007546DD" w:rsidRPr="00810EAB">
      <w:rPr>
        <w:b/>
        <w:lang w:val="en-US"/>
      </w:rPr>
      <w:tab/>
    </w:r>
    <w:r w:rsidRPr="00810EAB">
      <w:rPr>
        <w:b/>
        <w:lang w:val="en-US"/>
      </w:rPr>
      <w:t xml:space="preserve">Program </w:t>
    </w:r>
    <w:r w:rsidR="007546DD" w:rsidRPr="00810EAB">
      <w:rPr>
        <w:b/>
        <w:lang w:val="en-US"/>
      </w:rPr>
      <w:t xml:space="preserve">S. No.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B3211"/>
    <w:multiLevelType w:val="hybridMultilevel"/>
    <w:tmpl w:val="DAAEE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0423F3"/>
    <w:multiLevelType w:val="multilevel"/>
    <w:tmpl w:val="B89A7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AE2D91"/>
    <w:multiLevelType w:val="multilevel"/>
    <w:tmpl w:val="BE0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95941"/>
    <w:multiLevelType w:val="hybridMultilevel"/>
    <w:tmpl w:val="9DEAB5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8E2E77"/>
    <w:multiLevelType w:val="hybridMultilevel"/>
    <w:tmpl w:val="362A5C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EDF203A"/>
    <w:multiLevelType w:val="hybridMultilevel"/>
    <w:tmpl w:val="F110863E"/>
    <w:lvl w:ilvl="0" w:tplc="9A1EF0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6E72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74D8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890DE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8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C7A4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FCB2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1C5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4E2C3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CC3F96"/>
    <w:multiLevelType w:val="multilevel"/>
    <w:tmpl w:val="5BC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A6580A"/>
    <w:multiLevelType w:val="hybridMultilevel"/>
    <w:tmpl w:val="8396BAD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33F0CA2"/>
    <w:multiLevelType w:val="hybridMultilevel"/>
    <w:tmpl w:val="4042A390"/>
    <w:lvl w:ilvl="0" w:tplc="A28C6B3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5E0559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D8EC84A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D54EB22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FB01F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D4005E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00EAF7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ADC85C6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2BACAC6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9">
    <w:nsid w:val="7CDB341F"/>
    <w:multiLevelType w:val="multilevel"/>
    <w:tmpl w:val="A47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8"/>
  </w:num>
  <w:num w:numId="5">
    <w:abstractNumId w:val="7"/>
  </w:num>
  <w:num w:numId="6">
    <w:abstractNumId w:val="1"/>
  </w:num>
  <w:num w:numId="7">
    <w:abstractNumId w:val="3"/>
  </w:num>
  <w:num w:numId="8">
    <w:abstractNumId w:val="0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65B"/>
    <w:rsid w:val="00010511"/>
    <w:rsid w:val="00030332"/>
    <w:rsid w:val="00156731"/>
    <w:rsid w:val="00180774"/>
    <w:rsid w:val="00186337"/>
    <w:rsid w:val="001B759B"/>
    <w:rsid w:val="001D08CD"/>
    <w:rsid w:val="001D5CAF"/>
    <w:rsid w:val="00246324"/>
    <w:rsid w:val="002C3E4B"/>
    <w:rsid w:val="002D05BB"/>
    <w:rsid w:val="002E631A"/>
    <w:rsid w:val="0036550C"/>
    <w:rsid w:val="003E1C53"/>
    <w:rsid w:val="00420127"/>
    <w:rsid w:val="00481404"/>
    <w:rsid w:val="004D1AFC"/>
    <w:rsid w:val="004D7711"/>
    <w:rsid w:val="004E1E2C"/>
    <w:rsid w:val="00566F26"/>
    <w:rsid w:val="00567FA3"/>
    <w:rsid w:val="00591BDC"/>
    <w:rsid w:val="006745CE"/>
    <w:rsid w:val="006B6489"/>
    <w:rsid w:val="006C265B"/>
    <w:rsid w:val="007546DD"/>
    <w:rsid w:val="00763F1E"/>
    <w:rsid w:val="00765ABB"/>
    <w:rsid w:val="007F19E1"/>
    <w:rsid w:val="00810EAB"/>
    <w:rsid w:val="008429EF"/>
    <w:rsid w:val="00847787"/>
    <w:rsid w:val="008E1105"/>
    <w:rsid w:val="008F035F"/>
    <w:rsid w:val="00935DBB"/>
    <w:rsid w:val="0097452A"/>
    <w:rsid w:val="009F2BBE"/>
    <w:rsid w:val="00A347F6"/>
    <w:rsid w:val="00AC0753"/>
    <w:rsid w:val="00AE4835"/>
    <w:rsid w:val="00B1651E"/>
    <w:rsid w:val="00B76AE9"/>
    <w:rsid w:val="00BC15A4"/>
    <w:rsid w:val="00BC3358"/>
    <w:rsid w:val="00BC70CD"/>
    <w:rsid w:val="00C04C1E"/>
    <w:rsid w:val="00C072E0"/>
    <w:rsid w:val="00C41F92"/>
    <w:rsid w:val="00C50FAD"/>
    <w:rsid w:val="00C654D8"/>
    <w:rsid w:val="00C822C2"/>
    <w:rsid w:val="00CA3277"/>
    <w:rsid w:val="00CC7C72"/>
    <w:rsid w:val="00CE3214"/>
    <w:rsid w:val="00CE3E72"/>
    <w:rsid w:val="00CF591C"/>
    <w:rsid w:val="00D35813"/>
    <w:rsid w:val="00D43C4C"/>
    <w:rsid w:val="00D557C0"/>
    <w:rsid w:val="00D929B8"/>
    <w:rsid w:val="00DA7CA9"/>
    <w:rsid w:val="00E02D6C"/>
    <w:rsid w:val="00E271CF"/>
    <w:rsid w:val="00E86053"/>
    <w:rsid w:val="00EE0057"/>
    <w:rsid w:val="00EE7802"/>
    <w:rsid w:val="00EF2594"/>
    <w:rsid w:val="00F31BD1"/>
    <w:rsid w:val="00F371E8"/>
    <w:rsid w:val="00F45818"/>
    <w:rsid w:val="00F542DD"/>
    <w:rsid w:val="00F656E7"/>
    <w:rsid w:val="00F729C7"/>
    <w:rsid w:val="00F739F2"/>
    <w:rsid w:val="00F773F3"/>
    <w:rsid w:val="00FA28B1"/>
    <w:rsid w:val="00FC531A"/>
    <w:rsid w:val="00FE02A0"/>
    <w:rsid w:val="00FF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C149B18-B048-49C0-8C6D-1575E2E7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39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73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458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6DD"/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6DD"/>
  </w:style>
  <w:style w:type="paragraph" w:styleId="Caption">
    <w:name w:val="caption"/>
    <w:basedOn w:val="Normal"/>
    <w:next w:val="Normal"/>
    <w:uiPriority w:val="35"/>
    <w:unhideWhenUsed/>
    <w:qFormat/>
    <w:rsid w:val="00CE32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65AB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1E2C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F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24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2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815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5194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9233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002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5876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1535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019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0363">
          <w:marLeft w:val="1166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6260">
          <w:marLeft w:val="547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Academic\1-Courses\2_ComputerSoftware\Programming_for_Data-Science\Lab\2024_Lab\PDS_Lab_EP_Template_1023_B_Packag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27CE4-376B-4811-BD02-F1512A1E4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PDS_Lab_EP_Template_1023_B_Packages</Template>
  <TotalTime>2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cp:lastPrinted>2025-03-03T06:49:00Z</cp:lastPrinted>
  <dcterms:created xsi:type="dcterms:W3CDTF">2026-09-03T06:04:00Z</dcterms:created>
  <dcterms:modified xsi:type="dcterms:W3CDTF">2026-09-03T06:13:00Z</dcterms:modified>
</cp:coreProperties>
</file>